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6BB1F5" w14:textId="09DAC0CB" w:rsidR="00DD5D63" w:rsidRDefault="00DD5D63" w:rsidP="00DD5D63">
      <w:r>
        <w:t>Nombre</w:t>
      </w:r>
      <w:r w:rsidR="00665D3F">
        <w:t>s</w:t>
      </w:r>
      <w:r>
        <w:t>:</w:t>
      </w:r>
      <w:r w:rsidR="3AF4768D">
        <w:t xml:space="preserve"> Iván Marín, </w:t>
      </w:r>
      <w:proofErr w:type="spellStart"/>
      <w:r w:rsidR="3AF4768D">
        <w:t>Nahiomy</w:t>
      </w:r>
      <w:proofErr w:type="spellEnd"/>
      <w:r w:rsidR="3AF4768D">
        <w:t xml:space="preserve"> </w:t>
      </w:r>
      <w:proofErr w:type="spellStart"/>
      <w:r w:rsidR="3AF4768D">
        <w:t>Caram</w:t>
      </w:r>
      <w:proofErr w:type="spellEnd"/>
      <w:r w:rsidR="3AF4768D">
        <w:t>, Francella Rojas</w:t>
      </w:r>
    </w:p>
    <w:p w14:paraId="5A09BB5B" w14:textId="77777777" w:rsidR="00DD5D63" w:rsidRPr="00DD5D63" w:rsidRDefault="00DD5D63" w:rsidP="00DD5D63"/>
    <w:p w14:paraId="2D98B872" w14:textId="3CAE7282" w:rsidR="00F50A8E" w:rsidRPr="00F50A8E" w:rsidRDefault="00F50A8E" w:rsidP="00F50A8E">
      <w:pPr>
        <w:pStyle w:val="Ttulo2"/>
        <w:rPr>
          <w:sz w:val="32"/>
          <w:szCs w:val="32"/>
        </w:rPr>
      </w:pPr>
      <w:r w:rsidRPr="00F50A8E">
        <w:rPr>
          <w:sz w:val="32"/>
          <w:szCs w:val="32"/>
        </w:rPr>
        <w:t>U</w:t>
      </w:r>
      <w:r w:rsidR="008E7213">
        <w:rPr>
          <w:sz w:val="32"/>
          <w:szCs w:val="32"/>
        </w:rPr>
        <w:t>D</w:t>
      </w:r>
      <w:r w:rsidRPr="00F50A8E">
        <w:rPr>
          <w:sz w:val="32"/>
          <w:szCs w:val="32"/>
        </w:rPr>
        <w:t>1</w:t>
      </w:r>
      <w:r w:rsidR="008E7213">
        <w:rPr>
          <w:sz w:val="32"/>
          <w:szCs w:val="32"/>
        </w:rPr>
        <w:t xml:space="preserve"> </w:t>
      </w:r>
      <w:r w:rsidRPr="00F50A8E">
        <w:rPr>
          <w:sz w:val="32"/>
          <w:szCs w:val="32"/>
        </w:rPr>
        <w:t xml:space="preserve">- </w:t>
      </w:r>
      <w:r w:rsidR="00510B4B">
        <w:rPr>
          <w:sz w:val="32"/>
          <w:szCs w:val="32"/>
        </w:rPr>
        <w:t>Práctica</w:t>
      </w:r>
      <w:r w:rsidRPr="00F50A8E">
        <w:rPr>
          <w:sz w:val="32"/>
          <w:szCs w:val="32"/>
        </w:rPr>
        <w:t xml:space="preserve"> </w:t>
      </w:r>
      <w:r w:rsidR="007F7948">
        <w:rPr>
          <w:sz w:val="32"/>
          <w:szCs w:val="32"/>
        </w:rPr>
        <w:t>1</w:t>
      </w:r>
      <w:r w:rsidR="008E7213">
        <w:rPr>
          <w:sz w:val="32"/>
          <w:szCs w:val="32"/>
        </w:rPr>
        <w:t xml:space="preserve">. </w:t>
      </w:r>
      <w:r w:rsidR="00DD5D63">
        <w:rPr>
          <w:sz w:val="32"/>
          <w:szCs w:val="32"/>
        </w:rPr>
        <w:t>Propuestas de digitalización</w:t>
      </w:r>
    </w:p>
    <w:p w14:paraId="56E8C11C" w14:textId="77777777" w:rsidR="00F50A8E" w:rsidRDefault="00F50A8E" w:rsidP="00F50A8E">
      <w:pPr>
        <w:pStyle w:val="Ttulo2"/>
      </w:pPr>
    </w:p>
    <w:p w14:paraId="55CE239B" w14:textId="772BD16C" w:rsidR="00E75CAA" w:rsidRDefault="00E75CAA" w:rsidP="00DD3670">
      <w:r>
        <w:t xml:space="preserve">Imaginad que sois un equipo de consultores y vuestro objetivo es proponer cómo digitalizar una empresa de vuestra elección. Para ello, </w:t>
      </w:r>
      <w:r w:rsidR="00F52378">
        <w:t xml:space="preserve">tras describir brevemente el negocio que será objeto de vuestro </w:t>
      </w:r>
      <w:r w:rsidR="001F536A">
        <w:t xml:space="preserve">trabajo, </w:t>
      </w:r>
      <w:r>
        <w:t xml:space="preserve">debéis elaborar un listado de propuestas concretas que respondan a preguntas como las siguientes: </w:t>
      </w:r>
    </w:p>
    <w:p w14:paraId="6B682D6B" w14:textId="6F4D0E77" w:rsidR="4E1FDBEC" w:rsidRDefault="4E1FDBEC">
      <w:r>
        <w:t>ANTES:</w:t>
      </w:r>
    </w:p>
    <w:p w14:paraId="5B244FAB" w14:textId="5FFC47D9" w:rsidR="5FAEFDEC" w:rsidRDefault="5FAEFDEC" w:rsidP="158194D7">
      <w:pPr>
        <w:jc w:val="center"/>
      </w:pPr>
      <w:r>
        <w:rPr>
          <w:noProof/>
          <w:lang w:eastAsia="es-ES"/>
        </w:rPr>
        <w:drawing>
          <wp:anchor distT="0" distB="0" distL="114300" distR="114300" simplePos="0" relativeHeight="251658240" behindDoc="0" locked="0" layoutInCell="1" allowOverlap="1" wp14:anchorId="3B6B27C0" wp14:editId="008CCE44">
            <wp:simplePos x="1533525" y="1276350"/>
            <wp:positionH relativeFrom="margin">
              <wp:align>center</wp:align>
            </wp:positionH>
            <wp:positionV relativeFrom="margin">
              <wp:align>center</wp:align>
            </wp:positionV>
            <wp:extent cx="4496427" cy="2362530"/>
            <wp:effectExtent l="0" t="0" r="0" b="0"/>
            <wp:wrapSquare wrapText="bothSides"/>
            <wp:docPr id="19961430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43090" name="Picture 19961430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385F1A" w14:textId="4300531D" w:rsidR="158194D7" w:rsidRDefault="158194D7" w:rsidP="158194D7">
      <w:pPr>
        <w:jc w:val="center"/>
      </w:pPr>
    </w:p>
    <w:p w14:paraId="686B0E06" w14:textId="3661000E" w:rsidR="71F76927" w:rsidRDefault="71F76927" w:rsidP="158194D7">
      <w:pPr>
        <w:rPr>
          <w:b/>
          <w:bCs/>
          <w:sz w:val="32"/>
          <w:szCs w:val="32"/>
        </w:rPr>
      </w:pPr>
      <w:r w:rsidRPr="158194D7">
        <w:rPr>
          <w:b/>
          <w:bCs/>
          <w:sz w:val="32"/>
          <w:szCs w:val="32"/>
        </w:rPr>
        <w:t xml:space="preserve">La </w:t>
      </w:r>
      <w:r w:rsidR="172030E4" w:rsidRPr="158194D7">
        <w:rPr>
          <w:b/>
          <w:bCs/>
          <w:sz w:val="32"/>
          <w:szCs w:val="32"/>
        </w:rPr>
        <w:t>F</w:t>
      </w:r>
      <w:r w:rsidRPr="158194D7">
        <w:rPr>
          <w:b/>
          <w:bCs/>
          <w:sz w:val="32"/>
          <w:szCs w:val="32"/>
        </w:rPr>
        <w:t xml:space="preserve">lor del </w:t>
      </w:r>
      <w:r w:rsidR="30DA490A" w:rsidRPr="158194D7">
        <w:rPr>
          <w:b/>
          <w:bCs/>
          <w:sz w:val="32"/>
          <w:szCs w:val="32"/>
        </w:rPr>
        <w:t>A</w:t>
      </w:r>
      <w:r w:rsidRPr="158194D7">
        <w:rPr>
          <w:b/>
          <w:bCs/>
          <w:sz w:val="32"/>
          <w:szCs w:val="32"/>
        </w:rPr>
        <w:t>lta</w:t>
      </w:r>
      <w:r w:rsidR="586324FD" w:rsidRPr="158194D7">
        <w:rPr>
          <w:b/>
          <w:bCs/>
          <w:sz w:val="32"/>
          <w:szCs w:val="32"/>
        </w:rPr>
        <w:t>: Cafetería</w:t>
      </w:r>
      <w:r w:rsidR="0EE9C11D" w:rsidRPr="158194D7">
        <w:rPr>
          <w:b/>
          <w:bCs/>
          <w:sz w:val="32"/>
          <w:szCs w:val="32"/>
        </w:rPr>
        <w:t>, Paseo Altamira</w:t>
      </w:r>
    </w:p>
    <w:p w14:paraId="0065A4FF" w14:textId="77777777" w:rsidR="00E75CAA" w:rsidRDefault="00E75CAA" w:rsidP="00DD3670"/>
    <w:p w14:paraId="08148B27" w14:textId="32642BE4" w:rsidR="00E75CAA" w:rsidRDefault="00E75CAA" w:rsidP="158194D7">
      <w:pPr>
        <w:pStyle w:val="Prrafodelista"/>
        <w:numPr>
          <w:ilvl w:val="0"/>
          <w:numId w:val="23"/>
        </w:numPr>
        <w:rPr>
          <w:b/>
          <w:bCs/>
        </w:rPr>
      </w:pPr>
      <w:r w:rsidRPr="158194D7">
        <w:rPr>
          <w:b/>
          <w:bCs/>
        </w:rPr>
        <w:t xml:space="preserve">¿Qué herramientas digitales podría incorporar para mejorar su gestión interna (inventario, proveedores, facturación…)? </w:t>
      </w:r>
    </w:p>
    <w:p w14:paraId="18718FA9" w14:textId="60CFFCC2" w:rsidR="73D4D9DB" w:rsidRDefault="73D4D9DB" w:rsidP="158194D7">
      <w:pPr>
        <w:pStyle w:val="Prrafodelista"/>
        <w:numPr>
          <w:ilvl w:val="0"/>
          <w:numId w:val="7"/>
        </w:numPr>
      </w:pPr>
      <w:r>
        <w:t xml:space="preserve">Crear un sistema interno que permita a la empresa el manejo de albaranes, </w:t>
      </w:r>
      <w:r w:rsidR="39B6DC98">
        <w:t>manejo y recepción de pedidos y entregas de proveedores.</w:t>
      </w:r>
    </w:p>
    <w:p w14:paraId="4407F12A" w14:textId="01AC7AF4" w:rsidR="39B6DC98" w:rsidRDefault="39B6DC98" w:rsidP="158194D7">
      <w:pPr>
        <w:pStyle w:val="Prrafodelista"/>
        <w:numPr>
          <w:ilvl w:val="0"/>
          <w:numId w:val="7"/>
        </w:numPr>
      </w:pPr>
      <w:r>
        <w:t>Fichaje digital para los empleados, con envío automático de nómina, solicitud de permisos y vacaciones, con el ingreso de ID y Contraseña para cada empleado.</w:t>
      </w:r>
    </w:p>
    <w:p w14:paraId="24A63976" w14:textId="4591EFA5" w:rsidR="633706E1" w:rsidRDefault="633706E1" w:rsidP="158194D7">
      <w:pPr>
        <w:pStyle w:val="Prrafodelista"/>
        <w:numPr>
          <w:ilvl w:val="0"/>
          <w:numId w:val="7"/>
        </w:numPr>
      </w:pPr>
      <w:r>
        <w:t>Sistema de facturación digital, con reporte directo a Hacienda.</w:t>
      </w:r>
    </w:p>
    <w:p w14:paraId="27AB6B0A" w14:textId="2BE1A305" w:rsidR="27B3E923" w:rsidRDefault="27B3E923" w:rsidP="158194D7">
      <w:pPr>
        <w:pStyle w:val="Prrafodelista"/>
        <w:numPr>
          <w:ilvl w:val="0"/>
          <w:numId w:val="7"/>
        </w:numPr>
      </w:pPr>
      <w:r>
        <w:t>Control de inventarios estricto por medio de la entrada y salida de los SKU de productos.</w:t>
      </w:r>
    </w:p>
    <w:p w14:paraId="62CB6040" w14:textId="66CFF490" w:rsidR="27B3E923" w:rsidRDefault="27B3E923" w:rsidP="158194D7">
      <w:pPr>
        <w:pStyle w:val="Prrafodelista"/>
        <w:numPr>
          <w:ilvl w:val="0"/>
          <w:numId w:val="7"/>
        </w:numPr>
      </w:pPr>
      <w:r>
        <w:t>Reportes semanales, mensuales de ventas, producto más vendido, productos de baja rotación, alertas de falta de inventario y otros.</w:t>
      </w:r>
    </w:p>
    <w:p w14:paraId="12B74107" w14:textId="1534C189" w:rsidR="158194D7" w:rsidRDefault="158194D7" w:rsidP="158194D7">
      <w:pPr>
        <w:pStyle w:val="Prrafodelista"/>
        <w:ind w:hanging="360"/>
      </w:pPr>
    </w:p>
    <w:p w14:paraId="759F7A3E" w14:textId="1FEF1CD7" w:rsidR="158194D7" w:rsidRDefault="158194D7" w:rsidP="158194D7">
      <w:pPr>
        <w:pStyle w:val="Prrafodelista"/>
        <w:ind w:hanging="360"/>
      </w:pPr>
    </w:p>
    <w:p w14:paraId="50A18EE9" w14:textId="618F6645" w:rsidR="00E75CAA" w:rsidRDefault="00E75CAA" w:rsidP="158194D7">
      <w:pPr>
        <w:ind w:left="708"/>
        <w:rPr>
          <w:b/>
          <w:bCs/>
        </w:rPr>
      </w:pPr>
    </w:p>
    <w:p w14:paraId="33AA850B" w14:textId="6EF9D033" w:rsidR="00E75CAA" w:rsidRDefault="00E75CAA" w:rsidP="158194D7"/>
    <w:p w14:paraId="679DA09F" w14:textId="7F838A54" w:rsidR="00E75CAA" w:rsidRDefault="00E75CAA" w:rsidP="158194D7">
      <w:pPr>
        <w:pStyle w:val="Prrafodelista"/>
        <w:numPr>
          <w:ilvl w:val="0"/>
          <w:numId w:val="23"/>
        </w:numPr>
        <w:rPr>
          <w:b/>
          <w:bCs/>
        </w:rPr>
      </w:pPr>
      <w:r w:rsidRPr="158194D7">
        <w:rPr>
          <w:b/>
          <w:bCs/>
        </w:rPr>
        <w:t xml:space="preserve">¿Qué estrategias online podrían servir para atraer y fidelizar clientes (redes sociales, página web, tienda online, </w:t>
      </w:r>
      <w:bookmarkStart w:id="0" w:name="_Int_HyMQZamn"/>
      <w:r w:rsidRPr="158194D7">
        <w:rPr>
          <w:b/>
          <w:bCs/>
        </w:rPr>
        <w:t>apps</w:t>
      </w:r>
      <w:bookmarkEnd w:id="0"/>
      <w:r w:rsidRPr="158194D7">
        <w:rPr>
          <w:b/>
          <w:bCs/>
        </w:rPr>
        <w:t xml:space="preserve"> de entrega…)? </w:t>
      </w:r>
    </w:p>
    <w:p w14:paraId="3416BE0D" w14:textId="567F351B" w:rsidR="173BF866" w:rsidRDefault="173BF866" w:rsidP="158194D7">
      <w:pPr>
        <w:pStyle w:val="Prrafodelista"/>
        <w:numPr>
          <w:ilvl w:val="0"/>
          <w:numId w:val="5"/>
        </w:numPr>
      </w:pPr>
      <w:r>
        <w:t>Publicar diariamente contenido en las redes sociales (Promocionando nuevos pinchos</w:t>
      </w:r>
      <w:r w:rsidR="797D2A3B">
        <w:t>, platos del día, promociones, etc.</w:t>
      </w:r>
      <w:r>
        <w:t>)</w:t>
      </w:r>
    </w:p>
    <w:p w14:paraId="32908909" w14:textId="534A0560" w:rsidR="2F247029" w:rsidRDefault="2F247029" w:rsidP="158194D7">
      <w:pPr>
        <w:pStyle w:val="Prrafodelista"/>
        <w:numPr>
          <w:ilvl w:val="0"/>
          <w:numId w:val="5"/>
        </w:numPr>
      </w:pPr>
      <w:r>
        <w:t>Tener una página web propia donde consultar elementos como la carta, horarios, ubicación, etc.</w:t>
      </w:r>
    </w:p>
    <w:p w14:paraId="21713B81" w14:textId="4181FB4B" w:rsidR="62F59C7D" w:rsidRDefault="62F59C7D" w:rsidP="158194D7">
      <w:pPr>
        <w:pStyle w:val="Prrafodelista"/>
        <w:numPr>
          <w:ilvl w:val="0"/>
          <w:numId w:val="4"/>
        </w:numPr>
      </w:pPr>
      <w:r>
        <w:t xml:space="preserve">Presencia en </w:t>
      </w:r>
      <w:r w:rsidR="4CF6504A">
        <w:t>U</w:t>
      </w:r>
      <w:r>
        <w:t xml:space="preserve">ber </w:t>
      </w:r>
      <w:proofErr w:type="spellStart"/>
      <w:r w:rsidR="70D1B5F1">
        <w:t>E</w:t>
      </w:r>
      <w:r>
        <w:t>ats</w:t>
      </w:r>
      <w:proofErr w:type="spellEnd"/>
      <w:r>
        <w:t xml:space="preserve">, </w:t>
      </w:r>
      <w:proofErr w:type="spellStart"/>
      <w:r w:rsidR="714D1D5E">
        <w:t>J</w:t>
      </w:r>
      <w:r>
        <w:t>ust</w:t>
      </w:r>
      <w:proofErr w:type="spellEnd"/>
      <w:r>
        <w:t xml:space="preserve"> </w:t>
      </w:r>
      <w:proofErr w:type="spellStart"/>
      <w:r w:rsidR="7D812F65">
        <w:t>E</w:t>
      </w:r>
      <w:r>
        <w:t>at</w:t>
      </w:r>
      <w:proofErr w:type="spellEnd"/>
      <w:r>
        <w:t xml:space="preserve"> y </w:t>
      </w:r>
      <w:proofErr w:type="spellStart"/>
      <w:r w:rsidR="4898CD6C">
        <w:t>G</w:t>
      </w:r>
      <w:r>
        <w:t>lo</w:t>
      </w:r>
      <w:r w:rsidR="1C3657EC">
        <w:t>v</w:t>
      </w:r>
      <w:r>
        <w:t>o</w:t>
      </w:r>
      <w:proofErr w:type="spellEnd"/>
    </w:p>
    <w:p w14:paraId="2BE17A60" w14:textId="1DB97EEF" w:rsidR="158194D7" w:rsidRDefault="158194D7" w:rsidP="158194D7"/>
    <w:p w14:paraId="07824B05" w14:textId="77777777" w:rsidR="00E75CAA" w:rsidRDefault="00E75CAA" w:rsidP="158194D7">
      <w:pPr>
        <w:pStyle w:val="Prrafodelista"/>
        <w:numPr>
          <w:ilvl w:val="0"/>
          <w:numId w:val="23"/>
        </w:numPr>
        <w:rPr>
          <w:b/>
          <w:bCs/>
        </w:rPr>
      </w:pPr>
      <w:r w:rsidRPr="158194D7">
        <w:rPr>
          <w:b/>
          <w:bCs/>
        </w:rPr>
        <w:t>¿Qué soluciones de digitalización ayudarían a optimizar la atención en tienda física (</w:t>
      </w:r>
      <w:proofErr w:type="spellStart"/>
      <w:r w:rsidRPr="158194D7">
        <w:rPr>
          <w:b/>
          <w:bCs/>
        </w:rPr>
        <w:t>TPVs</w:t>
      </w:r>
      <w:proofErr w:type="spellEnd"/>
      <w:r w:rsidRPr="158194D7">
        <w:rPr>
          <w:b/>
          <w:bCs/>
        </w:rPr>
        <w:t xml:space="preserve"> modernos, programas de fidelización, pagos digitales, etc.)? </w:t>
      </w:r>
    </w:p>
    <w:p w14:paraId="1253CB95" w14:textId="53725947" w:rsidR="23770929" w:rsidRDefault="23770929" w:rsidP="158194D7">
      <w:pPr>
        <w:pStyle w:val="Prrafodelista"/>
        <w:numPr>
          <w:ilvl w:val="0"/>
          <w:numId w:val="2"/>
        </w:numPr>
      </w:pPr>
      <w:r>
        <w:t>Disponer</w:t>
      </w:r>
      <w:r w:rsidR="512897BF">
        <w:t xml:space="preserve"> de </w:t>
      </w:r>
      <w:r w:rsidR="03898BCB">
        <w:t>tabletas</w:t>
      </w:r>
      <w:r w:rsidR="2007EB40">
        <w:t xml:space="preserve"> en las mesas, para </w:t>
      </w:r>
      <w:r w:rsidR="1E245CDE">
        <w:t xml:space="preserve">poder </w:t>
      </w:r>
      <w:r w:rsidR="2007EB40">
        <w:t xml:space="preserve">tomar comandas y pagos </w:t>
      </w:r>
      <w:r w:rsidR="232F3156">
        <w:t xml:space="preserve">de forma inmediata </w:t>
      </w:r>
      <w:r w:rsidR="2007EB40">
        <w:t>sin necesidad de camareros</w:t>
      </w:r>
      <w:r w:rsidR="2A079462">
        <w:t xml:space="preserve"> o, en su defecto, como alternativa para un servicio más rápido</w:t>
      </w:r>
      <w:r w:rsidR="2007EB40">
        <w:t>.</w:t>
      </w:r>
    </w:p>
    <w:p w14:paraId="21D3A943" w14:textId="547C2B30" w:rsidR="51404F3C" w:rsidRDefault="51404F3C" w:rsidP="158194D7">
      <w:pPr>
        <w:pStyle w:val="Prrafodelista"/>
        <w:numPr>
          <w:ilvl w:val="0"/>
          <w:numId w:val="2"/>
        </w:numPr>
      </w:pPr>
      <w:r>
        <w:t xml:space="preserve">Agregar </w:t>
      </w:r>
      <w:r w:rsidR="0B0A38F3">
        <w:t xml:space="preserve">una </w:t>
      </w:r>
      <w:r>
        <w:t xml:space="preserve">caja de cobro inteligente y automático, que </w:t>
      </w:r>
      <w:r w:rsidR="2ECBAE50">
        <w:t xml:space="preserve">tenga en cuenta lo que ha pedido el cliente y </w:t>
      </w:r>
      <w:r>
        <w:t>d</w:t>
      </w:r>
      <w:r w:rsidR="0E526E71">
        <w:t>é</w:t>
      </w:r>
      <w:r>
        <w:t xml:space="preserve"> el cambio justo</w:t>
      </w:r>
      <w:r w:rsidR="2819D375">
        <w:t xml:space="preserve"> (tal vez implementando un código QR en el </w:t>
      </w:r>
      <w:bookmarkStart w:id="1" w:name="_Int_cNslDU1k"/>
      <w:r w:rsidR="2819D375">
        <w:t>ticket</w:t>
      </w:r>
      <w:bookmarkEnd w:id="1"/>
      <w:r w:rsidR="2819D375">
        <w:t xml:space="preserve"> que la caja pueda escanear para saber cuánto hay que pagar)</w:t>
      </w:r>
      <w:r w:rsidR="1B9B6010">
        <w:t>, reduciendo la posibilidad de errores de cálculo</w:t>
      </w:r>
      <w:r w:rsidR="6580BB07">
        <w:t xml:space="preserve"> y agilizando el proceso</w:t>
      </w:r>
      <w:r>
        <w:t>.</w:t>
      </w:r>
    </w:p>
    <w:p w14:paraId="0E973C1E" w14:textId="645454AD" w:rsidR="2007EB40" w:rsidRDefault="2007EB40" w:rsidP="158194D7">
      <w:pPr>
        <w:pStyle w:val="Prrafodelista"/>
        <w:numPr>
          <w:ilvl w:val="0"/>
          <w:numId w:val="2"/>
        </w:numPr>
      </w:pPr>
      <w:r>
        <w:t xml:space="preserve">Habilitar pago a través de sistemas como </w:t>
      </w:r>
      <w:proofErr w:type="spellStart"/>
      <w:r>
        <w:t>bizum</w:t>
      </w:r>
      <w:proofErr w:type="spellEnd"/>
      <w:r>
        <w:t>, ofreciendo una alternativa al pago con tarjeta.</w:t>
      </w:r>
    </w:p>
    <w:p w14:paraId="5288C8C6" w14:textId="0A2B3420" w:rsidR="288F369A" w:rsidRDefault="288F369A" w:rsidP="158194D7">
      <w:pPr>
        <w:pStyle w:val="Prrafodelista"/>
        <w:numPr>
          <w:ilvl w:val="0"/>
          <w:numId w:val="2"/>
        </w:numPr>
      </w:pPr>
      <w:r>
        <w:t xml:space="preserve">Pago de pautas </w:t>
      </w:r>
      <w:r w:rsidR="29BFAEAE">
        <w:t xml:space="preserve">publicitarias </w:t>
      </w:r>
      <w:r>
        <w:t xml:space="preserve">en redes sociales, para llegar a </w:t>
      </w:r>
      <w:r w:rsidR="4C92DB53">
        <w:t>nuevos targets</w:t>
      </w:r>
      <w:r>
        <w:t xml:space="preserve"> de </w:t>
      </w:r>
      <w:r w:rsidR="04180873">
        <w:t>audiencia</w:t>
      </w:r>
      <w:r>
        <w:t>.</w:t>
      </w:r>
    </w:p>
    <w:p w14:paraId="7A739082" w14:textId="77777777" w:rsidR="00E75CAA" w:rsidRDefault="00E75CAA" w:rsidP="158194D7">
      <w:pPr>
        <w:pStyle w:val="Prrafodelista"/>
        <w:numPr>
          <w:ilvl w:val="0"/>
          <w:numId w:val="23"/>
        </w:numPr>
        <w:rPr>
          <w:b/>
          <w:bCs/>
        </w:rPr>
      </w:pPr>
      <w:r w:rsidRPr="158194D7">
        <w:rPr>
          <w:b/>
          <w:bCs/>
        </w:rPr>
        <w:t xml:space="preserve">¿Cómo podría diferenciarse frente a la competencia gracias a la tecnología? </w:t>
      </w:r>
    </w:p>
    <w:p w14:paraId="29E6EDB9" w14:textId="1E72718F" w:rsidR="5B5702CF" w:rsidRDefault="5B5702CF" w:rsidP="158194D7">
      <w:pPr>
        <w:pStyle w:val="Prrafodelista"/>
        <w:numPr>
          <w:ilvl w:val="0"/>
          <w:numId w:val="1"/>
        </w:numPr>
      </w:pPr>
      <w:r>
        <w:t xml:space="preserve">Al tener </w:t>
      </w:r>
      <w:r w:rsidR="318B3E76">
        <w:t>más</w:t>
      </w:r>
      <w:r>
        <w:t xml:space="preserve"> presencia en las redes se destacan a la hora de atraer clientes.</w:t>
      </w:r>
    </w:p>
    <w:p w14:paraId="5D54453E" w14:textId="601696FC" w:rsidR="003FDC89" w:rsidRDefault="003FDC89" w:rsidP="158194D7">
      <w:pPr>
        <w:pStyle w:val="Prrafodelista"/>
        <w:numPr>
          <w:ilvl w:val="0"/>
          <w:numId w:val="1"/>
        </w:numPr>
      </w:pPr>
      <w:r>
        <w:t>El tener la toma de pedidos y los pagos más automatizados, genera facilidad a los trabajadores.</w:t>
      </w:r>
    </w:p>
    <w:p w14:paraId="31B030DD" w14:textId="7D8F9832" w:rsidR="5B50365F" w:rsidRDefault="5B50365F" w:rsidP="158194D7">
      <w:pPr>
        <w:pStyle w:val="Prrafodelista"/>
        <w:numPr>
          <w:ilvl w:val="0"/>
          <w:numId w:val="1"/>
        </w:numPr>
      </w:pPr>
      <w:r>
        <w:t xml:space="preserve">Al tener automatizado el negocio, se genera una reducción de personal, con lo cual la inversión en lugar de irse hacia la </w:t>
      </w:r>
      <w:r w:rsidR="67E29482">
        <w:t>nómina</w:t>
      </w:r>
      <w:r>
        <w:t xml:space="preserve"> se puede invertir en mejorar los productos con los que se realiza la comida y destacar en calidad.</w:t>
      </w:r>
    </w:p>
    <w:p w14:paraId="40B363DB" w14:textId="3796BE3F" w:rsidR="327B1E6F" w:rsidRDefault="001D32B6" w:rsidP="158194D7">
      <w:r>
        <w:rPr>
          <w:noProof/>
          <w:lang w:eastAsia="es-ES"/>
        </w:rPr>
        <w:lastRenderedPageBreak/>
        <w:drawing>
          <wp:anchor distT="0" distB="0" distL="114300" distR="114300" simplePos="0" relativeHeight="251659264" behindDoc="0" locked="0" layoutInCell="1" allowOverlap="1" wp14:anchorId="42710B14" wp14:editId="2D0D4843">
            <wp:simplePos x="0" y="0"/>
            <wp:positionH relativeFrom="margin">
              <wp:align>center</wp:align>
            </wp:positionH>
            <wp:positionV relativeFrom="margin">
              <wp:posOffset>400685</wp:posOffset>
            </wp:positionV>
            <wp:extent cx="5078730" cy="2668905"/>
            <wp:effectExtent l="0" t="0" r="7620" b="0"/>
            <wp:wrapSquare wrapText="bothSides"/>
            <wp:docPr id="9902883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09171" name="Picture 143370917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327B1E6F">
        <w:t>DESPUÉS</w:t>
      </w:r>
      <w:r w:rsidR="75701DC7">
        <w:t>:</w:t>
      </w:r>
    </w:p>
    <w:p w14:paraId="5691E22A" w14:textId="14BC9DF7" w:rsidR="158194D7" w:rsidRDefault="158194D7"/>
    <w:p w14:paraId="70F725CB" w14:textId="68EE44A8" w:rsidR="00B24550" w:rsidRDefault="00B24550" w:rsidP="00E75CAA">
      <w:bookmarkStart w:id="2" w:name="_GoBack"/>
      <w:bookmarkEnd w:id="2"/>
    </w:p>
    <w:sectPr w:rsidR="00B24550" w:rsidSect="00F50A8E">
      <w:headerReference w:type="default" r:id="rId13"/>
      <w:footerReference w:type="default" r:id="rId14"/>
      <w:pgSz w:w="11906" w:h="16838"/>
      <w:pgMar w:top="2126" w:right="1701" w:bottom="1418" w:left="1701" w:header="709" w:footer="3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587BC5" w14:textId="77777777" w:rsidR="003F3835" w:rsidRDefault="003F3835" w:rsidP="00DB777B">
      <w:r>
        <w:separator/>
      </w:r>
    </w:p>
  </w:endnote>
  <w:endnote w:type="continuationSeparator" w:id="0">
    <w:p w14:paraId="5F3019F6" w14:textId="77777777" w:rsidR="003F3835" w:rsidRDefault="003F3835" w:rsidP="00DB777B">
      <w:r>
        <w:continuationSeparator/>
      </w:r>
    </w:p>
  </w:endnote>
  <w:endnote w:type="continuationNotice" w:id="1">
    <w:p w14:paraId="4408391B" w14:textId="77777777" w:rsidR="003F3835" w:rsidRDefault="003F3835" w:rsidP="00DB777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Next LT Pro Demi">
    <w:altName w:val="Arial"/>
    <w:charset w:val="00"/>
    <w:family w:val="swiss"/>
    <w:pitch w:val="variable"/>
    <w:sig w:usb0="800000EF" w:usb1="5000204A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84F2AD" w14:textId="77777777" w:rsidR="0088214C" w:rsidRDefault="0088214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92B24A" w14:textId="77777777" w:rsidR="003F3835" w:rsidRDefault="003F3835" w:rsidP="00DB777B">
      <w:r>
        <w:separator/>
      </w:r>
    </w:p>
  </w:footnote>
  <w:footnote w:type="continuationSeparator" w:id="0">
    <w:p w14:paraId="18D4704C" w14:textId="77777777" w:rsidR="003F3835" w:rsidRDefault="003F3835" w:rsidP="00DB777B">
      <w:r>
        <w:continuationSeparator/>
      </w:r>
    </w:p>
  </w:footnote>
  <w:footnote w:type="continuationNotice" w:id="1">
    <w:p w14:paraId="6D4BB66D" w14:textId="77777777" w:rsidR="003F3835" w:rsidRDefault="003F3835" w:rsidP="00DB777B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FE634B" w14:textId="77777777" w:rsidR="00C42B38" w:rsidRDefault="00C42B38" w:rsidP="00DB777B">
    <w:pPr>
      <w:pStyle w:val="Encabezado"/>
    </w:pPr>
    <w:r>
      <w:tab/>
    </w:r>
    <w:r w:rsidRPr="00C42B38">
      <w:rPr>
        <w:noProof/>
        <w:lang w:eastAsia="es-ES"/>
      </w:rPr>
      <w:drawing>
        <wp:anchor distT="0" distB="0" distL="114300" distR="114300" simplePos="0" relativeHeight="251658240" behindDoc="0" locked="0" layoutInCell="1" allowOverlap="1" wp14:anchorId="4B53C4F5" wp14:editId="67B7CFB5">
          <wp:simplePos x="0" y="0"/>
          <wp:positionH relativeFrom="column">
            <wp:posOffset>9897110</wp:posOffset>
          </wp:positionH>
          <wp:positionV relativeFrom="paragraph">
            <wp:posOffset>301625</wp:posOffset>
          </wp:positionV>
          <wp:extent cx="1998885" cy="1679063"/>
          <wp:effectExtent l="0" t="0" r="1905" b="0"/>
          <wp:wrapNone/>
          <wp:docPr id="41" name="Imagen 18" descr="Logotipo, nombre de la empresa&#10;&#10;Descripción generada automáticamente">
            <a:extLst xmlns:a="http://schemas.openxmlformats.org/drawingml/2006/main">
              <a:ext uri="{FF2B5EF4-FFF2-40B4-BE49-F238E27FC236}">
                <a16:creationId xmlns:a16="http://schemas.microsoft.com/office/drawing/2014/main" id="{E5513079-EA6A-B182-DE5E-87C2496FF3A6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n 23" descr="Logotipo, nombre de la empresa&#10;&#10;Descripción generada automáticamente">
                    <a:extLst>
                      <a:ext uri="{FF2B5EF4-FFF2-40B4-BE49-F238E27FC236}">
                        <a16:creationId xmlns:a16="http://schemas.microsoft.com/office/drawing/2014/main" id="{E5513079-EA6A-B182-DE5E-87C2496FF3A6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8885" cy="167906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8k8EhvDzugzK/J" int2:id="rCm4i1w6">
      <int2:state int2:type="spell" int2:value="Rejected"/>
    </int2:textHash>
    <int2:textHash int2:hashCode="OH3sVEhBTs504y" int2:id="W6wCySNT">
      <int2:state int2:type="spell" int2:value="Rejected"/>
    </int2:textHash>
    <int2:bookmark int2:bookmarkName="_Int_HyMQZamn" int2:invalidationBookmarkName="" int2:hashCode="gCUIep4ujQ6V4t" int2:id="H7M8Ch9p">
      <int2:state int2:type="style" int2:value="Rejected"/>
    </int2:bookmark>
    <int2:bookmark int2:bookmarkName="_Int_cNslDU1k" int2:invalidationBookmarkName="" int2:hashCode="NG00oPDZbdr2bi" int2:id="lDCX033r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838D7"/>
    <w:multiLevelType w:val="hybridMultilevel"/>
    <w:tmpl w:val="7C96EC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F4287"/>
    <w:multiLevelType w:val="multilevel"/>
    <w:tmpl w:val="FEF80978"/>
    <w:lvl w:ilvl="0">
      <w:start w:val="1"/>
      <w:numFmt w:val="decimal"/>
      <w:lvlText w:val="%1"/>
      <w:lvlJc w:val="left"/>
      <w:pPr>
        <w:ind w:left="975" w:hanging="9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38" w:hanging="9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75" w:hanging="97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75" w:hanging="97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82B14D9"/>
    <w:multiLevelType w:val="hybridMultilevel"/>
    <w:tmpl w:val="EF0C31F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327867"/>
    <w:multiLevelType w:val="hybridMultilevel"/>
    <w:tmpl w:val="AA46DF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621BC6"/>
    <w:multiLevelType w:val="hybridMultilevel"/>
    <w:tmpl w:val="6C0433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201996"/>
    <w:multiLevelType w:val="hybridMultilevel"/>
    <w:tmpl w:val="A086BAA8"/>
    <w:lvl w:ilvl="0" w:tplc="78EC57B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BB84E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14B5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7292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0A3B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DE50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64B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F467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AC5D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43284D"/>
    <w:multiLevelType w:val="hybridMultilevel"/>
    <w:tmpl w:val="B1605248"/>
    <w:lvl w:ilvl="0" w:tplc="0C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" w15:restartNumberingAfterBreak="0">
    <w:nsid w:val="1E400714"/>
    <w:multiLevelType w:val="hybridMultilevel"/>
    <w:tmpl w:val="2CD07224"/>
    <w:lvl w:ilvl="0" w:tplc="6AE8BEC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F7C02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0654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A67E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96FF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BCFD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20A3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4C5E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CADE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B774FC"/>
    <w:multiLevelType w:val="hybridMultilevel"/>
    <w:tmpl w:val="7B32C3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5137C7"/>
    <w:multiLevelType w:val="hybridMultilevel"/>
    <w:tmpl w:val="5F107796"/>
    <w:lvl w:ilvl="0" w:tplc="5B14958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86C12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DAD6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7AC8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80CC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906F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42FC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E468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AE88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363AFE"/>
    <w:multiLevelType w:val="hybridMultilevel"/>
    <w:tmpl w:val="A8E24F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146EC5"/>
    <w:multiLevelType w:val="hybridMultilevel"/>
    <w:tmpl w:val="927C188A"/>
    <w:lvl w:ilvl="0" w:tplc="36524CC0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D5FC8F"/>
    <w:multiLevelType w:val="hybridMultilevel"/>
    <w:tmpl w:val="D3E69442"/>
    <w:lvl w:ilvl="0" w:tplc="28E8A6F2">
      <w:start w:val="1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 w:tplc="24A06A50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DFEE6D8A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C316C1B6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04E87A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9334A47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C450BA0A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9AFAFF56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5300773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4C232899"/>
    <w:multiLevelType w:val="hybridMultilevel"/>
    <w:tmpl w:val="3AC2B8D6"/>
    <w:lvl w:ilvl="0" w:tplc="0C0A000F">
      <w:start w:val="1"/>
      <w:numFmt w:val="decimal"/>
      <w:lvlText w:val="%1."/>
      <w:lvlJc w:val="left"/>
      <w:pPr>
        <w:ind w:left="684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ind w:left="1404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24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44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564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284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04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24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44" w:hanging="180"/>
      </w:pPr>
      <w:rPr>
        <w:rFonts w:cs="Times New Roman"/>
      </w:rPr>
    </w:lvl>
  </w:abstractNum>
  <w:abstractNum w:abstractNumId="14" w15:restartNumberingAfterBreak="0">
    <w:nsid w:val="4E7C3C85"/>
    <w:multiLevelType w:val="hybridMultilevel"/>
    <w:tmpl w:val="075C9A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C770AB"/>
    <w:multiLevelType w:val="multilevel"/>
    <w:tmpl w:val="3D5C4CEE"/>
    <w:lvl w:ilvl="0">
      <w:start w:val="1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5" w:hanging="8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3600"/>
      </w:pPr>
      <w:rPr>
        <w:rFonts w:hint="default"/>
      </w:rPr>
    </w:lvl>
  </w:abstractNum>
  <w:abstractNum w:abstractNumId="16" w15:restartNumberingAfterBreak="0">
    <w:nsid w:val="58ED3B47"/>
    <w:multiLevelType w:val="hybridMultilevel"/>
    <w:tmpl w:val="AB2E7A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5B6AC5"/>
    <w:multiLevelType w:val="hybridMultilevel"/>
    <w:tmpl w:val="BCE2A838"/>
    <w:lvl w:ilvl="0" w:tplc="36524CC0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BE1902"/>
    <w:multiLevelType w:val="hybridMultilevel"/>
    <w:tmpl w:val="CAFA6904"/>
    <w:lvl w:ilvl="0" w:tplc="30B4AF5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7BC80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A4A4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CE9C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1885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3602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76B5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1831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4091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A02395"/>
    <w:multiLevelType w:val="hybridMultilevel"/>
    <w:tmpl w:val="949CD1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217F6B"/>
    <w:multiLevelType w:val="hybridMultilevel"/>
    <w:tmpl w:val="6504A44C"/>
    <w:lvl w:ilvl="0" w:tplc="5F5CB7A2">
      <w:start w:val="1"/>
      <w:numFmt w:val="bullet"/>
      <w:pStyle w:val="Vieta"/>
      <w:lvlText w:val=""/>
      <w:lvlJc w:val="left"/>
      <w:pPr>
        <w:ind w:left="720" w:hanging="360"/>
      </w:pPr>
      <w:rPr>
        <w:rFonts w:ascii="Wingdings" w:hAnsi="Wingdings" w:hint="default"/>
        <w:color w:val="auto"/>
        <w:sz w:val="24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C95D2E"/>
    <w:multiLevelType w:val="hybridMultilevel"/>
    <w:tmpl w:val="5678B930"/>
    <w:lvl w:ilvl="0" w:tplc="EAEE4ED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738DE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62A6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68FE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5289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9495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A41A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2843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34F2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25EEE2"/>
    <w:multiLevelType w:val="hybridMultilevel"/>
    <w:tmpl w:val="B9AC803C"/>
    <w:lvl w:ilvl="0" w:tplc="DBFE5AF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98216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0815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886F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61E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AEC9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B2B6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5CB5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FE4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8"/>
  </w:num>
  <w:num w:numId="3">
    <w:abstractNumId w:val="12"/>
  </w:num>
  <w:num w:numId="4">
    <w:abstractNumId w:val="21"/>
  </w:num>
  <w:num w:numId="5">
    <w:abstractNumId w:val="9"/>
  </w:num>
  <w:num w:numId="6">
    <w:abstractNumId w:val="5"/>
  </w:num>
  <w:num w:numId="7">
    <w:abstractNumId w:val="7"/>
  </w:num>
  <w:num w:numId="8">
    <w:abstractNumId w:val="1"/>
  </w:num>
  <w:num w:numId="9">
    <w:abstractNumId w:val="15"/>
  </w:num>
  <w:num w:numId="10">
    <w:abstractNumId w:val="11"/>
  </w:num>
  <w:num w:numId="11">
    <w:abstractNumId w:val="17"/>
  </w:num>
  <w:num w:numId="12">
    <w:abstractNumId w:val="2"/>
  </w:num>
  <w:num w:numId="13">
    <w:abstractNumId w:val="0"/>
  </w:num>
  <w:num w:numId="14">
    <w:abstractNumId w:val="20"/>
  </w:num>
  <w:num w:numId="15">
    <w:abstractNumId w:val="13"/>
  </w:num>
  <w:num w:numId="16">
    <w:abstractNumId w:val="3"/>
  </w:num>
  <w:num w:numId="17">
    <w:abstractNumId w:val="4"/>
  </w:num>
  <w:num w:numId="18">
    <w:abstractNumId w:val="10"/>
  </w:num>
  <w:num w:numId="19">
    <w:abstractNumId w:val="14"/>
  </w:num>
  <w:num w:numId="20">
    <w:abstractNumId w:val="19"/>
  </w:num>
  <w:num w:numId="21">
    <w:abstractNumId w:val="6"/>
  </w:num>
  <w:num w:numId="22">
    <w:abstractNumId w:val="8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7D7"/>
    <w:rsid w:val="00013262"/>
    <w:rsid w:val="00013752"/>
    <w:rsid w:val="00017F4F"/>
    <w:rsid w:val="000521DC"/>
    <w:rsid w:val="00060DCE"/>
    <w:rsid w:val="00073631"/>
    <w:rsid w:val="00080D6E"/>
    <w:rsid w:val="000820D5"/>
    <w:rsid w:val="0008278D"/>
    <w:rsid w:val="000843FF"/>
    <w:rsid w:val="00094AF1"/>
    <w:rsid w:val="000955DC"/>
    <w:rsid w:val="000957CB"/>
    <w:rsid w:val="000B0009"/>
    <w:rsid w:val="000B4658"/>
    <w:rsid w:val="000C009A"/>
    <w:rsid w:val="000C57A2"/>
    <w:rsid w:val="000E439C"/>
    <w:rsid w:val="000E6704"/>
    <w:rsid w:val="000E710D"/>
    <w:rsid w:val="000E7619"/>
    <w:rsid w:val="000F2DDA"/>
    <w:rsid w:val="000F5E86"/>
    <w:rsid w:val="000F6915"/>
    <w:rsid w:val="0010442A"/>
    <w:rsid w:val="0011265F"/>
    <w:rsid w:val="00117D51"/>
    <w:rsid w:val="00125C49"/>
    <w:rsid w:val="00125CD5"/>
    <w:rsid w:val="00130E3B"/>
    <w:rsid w:val="00133845"/>
    <w:rsid w:val="001413E6"/>
    <w:rsid w:val="0014143C"/>
    <w:rsid w:val="00154B3D"/>
    <w:rsid w:val="00172A93"/>
    <w:rsid w:val="00183BFD"/>
    <w:rsid w:val="00187C2E"/>
    <w:rsid w:val="001B33F3"/>
    <w:rsid w:val="001B4C94"/>
    <w:rsid w:val="001B5BF5"/>
    <w:rsid w:val="001B6BF5"/>
    <w:rsid w:val="001C262E"/>
    <w:rsid w:val="001D32B6"/>
    <w:rsid w:val="001D688C"/>
    <w:rsid w:val="001E0096"/>
    <w:rsid w:val="001E656F"/>
    <w:rsid w:val="001F4844"/>
    <w:rsid w:val="001F536A"/>
    <w:rsid w:val="001F627A"/>
    <w:rsid w:val="00201244"/>
    <w:rsid w:val="002060BC"/>
    <w:rsid w:val="00207EDE"/>
    <w:rsid w:val="002119BE"/>
    <w:rsid w:val="002405CB"/>
    <w:rsid w:val="0024469E"/>
    <w:rsid w:val="002509ED"/>
    <w:rsid w:val="00255B86"/>
    <w:rsid w:val="00262AB3"/>
    <w:rsid w:val="0026384B"/>
    <w:rsid w:val="002828E9"/>
    <w:rsid w:val="00295CB9"/>
    <w:rsid w:val="002A1A3C"/>
    <w:rsid w:val="002A2667"/>
    <w:rsid w:val="002A6D84"/>
    <w:rsid w:val="002D53E8"/>
    <w:rsid w:val="002D5B0D"/>
    <w:rsid w:val="002F0FF3"/>
    <w:rsid w:val="002F4297"/>
    <w:rsid w:val="0031473F"/>
    <w:rsid w:val="00331176"/>
    <w:rsid w:val="0033185A"/>
    <w:rsid w:val="003332D8"/>
    <w:rsid w:val="00334A68"/>
    <w:rsid w:val="00341265"/>
    <w:rsid w:val="00353790"/>
    <w:rsid w:val="00370556"/>
    <w:rsid w:val="00370B5A"/>
    <w:rsid w:val="003813C8"/>
    <w:rsid w:val="003915E6"/>
    <w:rsid w:val="00393037"/>
    <w:rsid w:val="003A26A1"/>
    <w:rsid w:val="003A5DFD"/>
    <w:rsid w:val="003B4397"/>
    <w:rsid w:val="003B6DD4"/>
    <w:rsid w:val="003D2D8F"/>
    <w:rsid w:val="003D609B"/>
    <w:rsid w:val="003F2CB6"/>
    <w:rsid w:val="003F3835"/>
    <w:rsid w:val="003F40E8"/>
    <w:rsid w:val="003FDC89"/>
    <w:rsid w:val="00405864"/>
    <w:rsid w:val="00416834"/>
    <w:rsid w:val="004333D5"/>
    <w:rsid w:val="00455603"/>
    <w:rsid w:val="004626A6"/>
    <w:rsid w:val="0047122D"/>
    <w:rsid w:val="00472438"/>
    <w:rsid w:val="00473A35"/>
    <w:rsid w:val="00490758"/>
    <w:rsid w:val="004A6C72"/>
    <w:rsid w:val="004D5586"/>
    <w:rsid w:val="004E0CD7"/>
    <w:rsid w:val="00510B4B"/>
    <w:rsid w:val="0051468F"/>
    <w:rsid w:val="00517D3F"/>
    <w:rsid w:val="0052063D"/>
    <w:rsid w:val="005229B4"/>
    <w:rsid w:val="0054026E"/>
    <w:rsid w:val="005423ED"/>
    <w:rsid w:val="00546C88"/>
    <w:rsid w:val="00550451"/>
    <w:rsid w:val="005601C7"/>
    <w:rsid w:val="00560B3F"/>
    <w:rsid w:val="005624AA"/>
    <w:rsid w:val="00582C3B"/>
    <w:rsid w:val="00585C96"/>
    <w:rsid w:val="005B14DF"/>
    <w:rsid w:val="005B25F4"/>
    <w:rsid w:val="005D1FE9"/>
    <w:rsid w:val="005D2EA6"/>
    <w:rsid w:val="005D6AFC"/>
    <w:rsid w:val="005F670C"/>
    <w:rsid w:val="00600163"/>
    <w:rsid w:val="0061342E"/>
    <w:rsid w:val="006201EC"/>
    <w:rsid w:val="00631899"/>
    <w:rsid w:val="00657C9C"/>
    <w:rsid w:val="00665D3F"/>
    <w:rsid w:val="006769F0"/>
    <w:rsid w:val="00681BEA"/>
    <w:rsid w:val="00682D9E"/>
    <w:rsid w:val="00690239"/>
    <w:rsid w:val="00690351"/>
    <w:rsid w:val="00694F77"/>
    <w:rsid w:val="00695C33"/>
    <w:rsid w:val="006A1B52"/>
    <w:rsid w:val="006A4F05"/>
    <w:rsid w:val="006C0D28"/>
    <w:rsid w:val="006F03D4"/>
    <w:rsid w:val="00714567"/>
    <w:rsid w:val="0071594B"/>
    <w:rsid w:val="007164CF"/>
    <w:rsid w:val="007318C8"/>
    <w:rsid w:val="00737CAF"/>
    <w:rsid w:val="00746CA1"/>
    <w:rsid w:val="007618B4"/>
    <w:rsid w:val="00772BA2"/>
    <w:rsid w:val="007828B6"/>
    <w:rsid w:val="00794FC1"/>
    <w:rsid w:val="007A0D80"/>
    <w:rsid w:val="007A5E56"/>
    <w:rsid w:val="007B2F1E"/>
    <w:rsid w:val="007B3C28"/>
    <w:rsid w:val="007C436A"/>
    <w:rsid w:val="007D58D7"/>
    <w:rsid w:val="007E67D7"/>
    <w:rsid w:val="007F008B"/>
    <w:rsid w:val="007F0854"/>
    <w:rsid w:val="007F2232"/>
    <w:rsid w:val="007F7948"/>
    <w:rsid w:val="008048D5"/>
    <w:rsid w:val="00804D18"/>
    <w:rsid w:val="008052E7"/>
    <w:rsid w:val="00811141"/>
    <w:rsid w:val="00822673"/>
    <w:rsid w:val="0082431D"/>
    <w:rsid w:val="0082440B"/>
    <w:rsid w:val="0083526F"/>
    <w:rsid w:val="00843906"/>
    <w:rsid w:val="00851AC0"/>
    <w:rsid w:val="00852887"/>
    <w:rsid w:val="00852989"/>
    <w:rsid w:val="00862277"/>
    <w:rsid w:val="008625DB"/>
    <w:rsid w:val="00866B6B"/>
    <w:rsid w:val="00871B4F"/>
    <w:rsid w:val="0088214C"/>
    <w:rsid w:val="008829C4"/>
    <w:rsid w:val="00886CA2"/>
    <w:rsid w:val="0089168E"/>
    <w:rsid w:val="008936DE"/>
    <w:rsid w:val="008A1E7E"/>
    <w:rsid w:val="008A4FB5"/>
    <w:rsid w:val="008B39C2"/>
    <w:rsid w:val="008B4F41"/>
    <w:rsid w:val="008B5216"/>
    <w:rsid w:val="008E4A2F"/>
    <w:rsid w:val="008E7213"/>
    <w:rsid w:val="008E72D1"/>
    <w:rsid w:val="008F20A4"/>
    <w:rsid w:val="00900F07"/>
    <w:rsid w:val="00901B79"/>
    <w:rsid w:val="00920888"/>
    <w:rsid w:val="0092206F"/>
    <w:rsid w:val="00930B00"/>
    <w:rsid w:val="0093361C"/>
    <w:rsid w:val="009343F5"/>
    <w:rsid w:val="00941AF4"/>
    <w:rsid w:val="00952612"/>
    <w:rsid w:val="009627EA"/>
    <w:rsid w:val="009741B2"/>
    <w:rsid w:val="00981468"/>
    <w:rsid w:val="009830C4"/>
    <w:rsid w:val="009A215F"/>
    <w:rsid w:val="009A6B82"/>
    <w:rsid w:val="009B4B2D"/>
    <w:rsid w:val="009B6861"/>
    <w:rsid w:val="009C3F0D"/>
    <w:rsid w:val="009C61D2"/>
    <w:rsid w:val="009E6C69"/>
    <w:rsid w:val="00A02A78"/>
    <w:rsid w:val="00A14E7D"/>
    <w:rsid w:val="00A332E7"/>
    <w:rsid w:val="00A67C11"/>
    <w:rsid w:val="00A74A11"/>
    <w:rsid w:val="00AA017C"/>
    <w:rsid w:val="00AE282C"/>
    <w:rsid w:val="00AE4022"/>
    <w:rsid w:val="00AE4782"/>
    <w:rsid w:val="00AF39EE"/>
    <w:rsid w:val="00B160A4"/>
    <w:rsid w:val="00B2162D"/>
    <w:rsid w:val="00B24550"/>
    <w:rsid w:val="00B26F11"/>
    <w:rsid w:val="00B31F64"/>
    <w:rsid w:val="00B353B0"/>
    <w:rsid w:val="00B36734"/>
    <w:rsid w:val="00B5101D"/>
    <w:rsid w:val="00B538F8"/>
    <w:rsid w:val="00B57C8B"/>
    <w:rsid w:val="00B71CE8"/>
    <w:rsid w:val="00B71FB8"/>
    <w:rsid w:val="00B75299"/>
    <w:rsid w:val="00B77F6C"/>
    <w:rsid w:val="00B87849"/>
    <w:rsid w:val="00BA5B6D"/>
    <w:rsid w:val="00BB6D5E"/>
    <w:rsid w:val="00BC7355"/>
    <w:rsid w:val="00BD24EC"/>
    <w:rsid w:val="00BD2644"/>
    <w:rsid w:val="00BE748D"/>
    <w:rsid w:val="00BF7724"/>
    <w:rsid w:val="00C02078"/>
    <w:rsid w:val="00C069FA"/>
    <w:rsid w:val="00C24024"/>
    <w:rsid w:val="00C42B38"/>
    <w:rsid w:val="00C44A45"/>
    <w:rsid w:val="00C50B18"/>
    <w:rsid w:val="00C55A81"/>
    <w:rsid w:val="00C611C3"/>
    <w:rsid w:val="00C7155F"/>
    <w:rsid w:val="00C7715E"/>
    <w:rsid w:val="00C868C7"/>
    <w:rsid w:val="00C965E0"/>
    <w:rsid w:val="00CB3FF5"/>
    <w:rsid w:val="00CC36EE"/>
    <w:rsid w:val="00CE0DE9"/>
    <w:rsid w:val="00CF176C"/>
    <w:rsid w:val="00D02423"/>
    <w:rsid w:val="00D04A29"/>
    <w:rsid w:val="00D16E9C"/>
    <w:rsid w:val="00D263DB"/>
    <w:rsid w:val="00D27BD1"/>
    <w:rsid w:val="00D45AFA"/>
    <w:rsid w:val="00D51BF4"/>
    <w:rsid w:val="00D56F83"/>
    <w:rsid w:val="00D6191F"/>
    <w:rsid w:val="00D62E70"/>
    <w:rsid w:val="00D644F1"/>
    <w:rsid w:val="00D65900"/>
    <w:rsid w:val="00D66E88"/>
    <w:rsid w:val="00D67480"/>
    <w:rsid w:val="00D738D7"/>
    <w:rsid w:val="00D747B4"/>
    <w:rsid w:val="00D936E7"/>
    <w:rsid w:val="00D9523F"/>
    <w:rsid w:val="00DA6C8C"/>
    <w:rsid w:val="00DB112A"/>
    <w:rsid w:val="00DB2597"/>
    <w:rsid w:val="00DB663F"/>
    <w:rsid w:val="00DB777B"/>
    <w:rsid w:val="00DC02E6"/>
    <w:rsid w:val="00DC26AA"/>
    <w:rsid w:val="00DD240B"/>
    <w:rsid w:val="00DD35E0"/>
    <w:rsid w:val="00DD3670"/>
    <w:rsid w:val="00DD4159"/>
    <w:rsid w:val="00DD502B"/>
    <w:rsid w:val="00DD5D63"/>
    <w:rsid w:val="00DF3CA5"/>
    <w:rsid w:val="00E0190F"/>
    <w:rsid w:val="00E03F3E"/>
    <w:rsid w:val="00E14552"/>
    <w:rsid w:val="00E14AFF"/>
    <w:rsid w:val="00E17416"/>
    <w:rsid w:val="00E3166E"/>
    <w:rsid w:val="00E421FB"/>
    <w:rsid w:val="00E42E8D"/>
    <w:rsid w:val="00E43A5C"/>
    <w:rsid w:val="00E50A88"/>
    <w:rsid w:val="00E54FD7"/>
    <w:rsid w:val="00E555AF"/>
    <w:rsid w:val="00E563A5"/>
    <w:rsid w:val="00E57C32"/>
    <w:rsid w:val="00E75CAA"/>
    <w:rsid w:val="00E75DBF"/>
    <w:rsid w:val="00E828EF"/>
    <w:rsid w:val="00E8534C"/>
    <w:rsid w:val="00EA0E3E"/>
    <w:rsid w:val="00EA129C"/>
    <w:rsid w:val="00EB0E08"/>
    <w:rsid w:val="00EB1955"/>
    <w:rsid w:val="00EB278E"/>
    <w:rsid w:val="00ED3A92"/>
    <w:rsid w:val="00EE3563"/>
    <w:rsid w:val="00EE4035"/>
    <w:rsid w:val="00EF32DD"/>
    <w:rsid w:val="00F07310"/>
    <w:rsid w:val="00F11DED"/>
    <w:rsid w:val="00F1290F"/>
    <w:rsid w:val="00F26595"/>
    <w:rsid w:val="00F425E7"/>
    <w:rsid w:val="00F50A8E"/>
    <w:rsid w:val="00F51E73"/>
    <w:rsid w:val="00F52378"/>
    <w:rsid w:val="00F530ED"/>
    <w:rsid w:val="00F65769"/>
    <w:rsid w:val="00F95445"/>
    <w:rsid w:val="00F96440"/>
    <w:rsid w:val="00FB5B76"/>
    <w:rsid w:val="00FC58C8"/>
    <w:rsid w:val="00FE313D"/>
    <w:rsid w:val="00FE40FB"/>
    <w:rsid w:val="00FE5CD1"/>
    <w:rsid w:val="0139A131"/>
    <w:rsid w:val="03898BCB"/>
    <w:rsid w:val="04180873"/>
    <w:rsid w:val="046C848C"/>
    <w:rsid w:val="04A40A12"/>
    <w:rsid w:val="05BDFA75"/>
    <w:rsid w:val="063EBB72"/>
    <w:rsid w:val="0B0A38F3"/>
    <w:rsid w:val="0E526E71"/>
    <w:rsid w:val="0E989F34"/>
    <w:rsid w:val="0EE9C11D"/>
    <w:rsid w:val="134AE94A"/>
    <w:rsid w:val="13E9824A"/>
    <w:rsid w:val="158194D7"/>
    <w:rsid w:val="172030E4"/>
    <w:rsid w:val="173BF866"/>
    <w:rsid w:val="18889F43"/>
    <w:rsid w:val="1B9B6010"/>
    <w:rsid w:val="1C3657EC"/>
    <w:rsid w:val="1D33EA37"/>
    <w:rsid w:val="1E245CDE"/>
    <w:rsid w:val="1F702FD3"/>
    <w:rsid w:val="2007EB40"/>
    <w:rsid w:val="232F3156"/>
    <w:rsid w:val="23770929"/>
    <w:rsid w:val="2569974B"/>
    <w:rsid w:val="27B3E923"/>
    <w:rsid w:val="2819D375"/>
    <w:rsid w:val="288F369A"/>
    <w:rsid w:val="29BFAEAE"/>
    <w:rsid w:val="2A079462"/>
    <w:rsid w:val="2AB6F65C"/>
    <w:rsid w:val="2CFD832A"/>
    <w:rsid w:val="2E11E61A"/>
    <w:rsid w:val="2ECBAE50"/>
    <w:rsid w:val="2F247029"/>
    <w:rsid w:val="30DA490A"/>
    <w:rsid w:val="318B3E76"/>
    <w:rsid w:val="327B1E6F"/>
    <w:rsid w:val="39B6DC98"/>
    <w:rsid w:val="3AF4768D"/>
    <w:rsid w:val="3F250CD6"/>
    <w:rsid w:val="3F4FC741"/>
    <w:rsid w:val="454ABD99"/>
    <w:rsid w:val="47D4274D"/>
    <w:rsid w:val="4871BF22"/>
    <w:rsid w:val="4898CD6C"/>
    <w:rsid w:val="4923C47B"/>
    <w:rsid w:val="4C92DB53"/>
    <w:rsid w:val="4CF6504A"/>
    <w:rsid w:val="4D2AC59A"/>
    <w:rsid w:val="4E1FDBEC"/>
    <w:rsid w:val="50E4085B"/>
    <w:rsid w:val="512897BF"/>
    <w:rsid w:val="51404F3C"/>
    <w:rsid w:val="582519F0"/>
    <w:rsid w:val="586324FD"/>
    <w:rsid w:val="59B7748C"/>
    <w:rsid w:val="5B50365F"/>
    <w:rsid w:val="5B5702CF"/>
    <w:rsid w:val="5C2245AC"/>
    <w:rsid w:val="5D94DE2D"/>
    <w:rsid w:val="5EEF0890"/>
    <w:rsid w:val="5FAEFDEC"/>
    <w:rsid w:val="613CEB5F"/>
    <w:rsid w:val="6282510A"/>
    <w:rsid w:val="62F59C7D"/>
    <w:rsid w:val="633706E1"/>
    <w:rsid w:val="6539192E"/>
    <w:rsid w:val="6580BB07"/>
    <w:rsid w:val="65BC10DA"/>
    <w:rsid w:val="66A8CF3B"/>
    <w:rsid w:val="67E29482"/>
    <w:rsid w:val="6922B772"/>
    <w:rsid w:val="6B514440"/>
    <w:rsid w:val="70D1B5F1"/>
    <w:rsid w:val="714D1D5E"/>
    <w:rsid w:val="71F76927"/>
    <w:rsid w:val="72320E13"/>
    <w:rsid w:val="737F7267"/>
    <w:rsid w:val="73D4D9DB"/>
    <w:rsid w:val="75701DC7"/>
    <w:rsid w:val="77208545"/>
    <w:rsid w:val="7874A848"/>
    <w:rsid w:val="797D2A3B"/>
    <w:rsid w:val="7989D4CD"/>
    <w:rsid w:val="7B789BE3"/>
    <w:rsid w:val="7C9618A6"/>
    <w:rsid w:val="7D812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EF3D41"/>
  <w15:chartTrackingRefBased/>
  <w15:docId w15:val="{C46A1EA0-E220-434E-ABE3-1E01C4E11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Texto"/>
    <w:qFormat/>
    <w:rsid w:val="00F50A8E"/>
    <w:pPr>
      <w:spacing w:after="0" w:line="360" w:lineRule="exact"/>
      <w:jc w:val="both"/>
    </w:pPr>
    <w:rPr>
      <w:color w:val="3B3838" w:themeColor="background2" w:themeShade="40"/>
    </w:rPr>
  </w:style>
  <w:style w:type="paragraph" w:styleId="Ttulo1">
    <w:name w:val="heading 1"/>
    <w:aliases w:val="Título Decroly"/>
    <w:basedOn w:val="Normal"/>
    <w:next w:val="Normal"/>
    <w:link w:val="Ttulo1Car"/>
    <w:uiPriority w:val="9"/>
    <w:qFormat/>
    <w:rsid w:val="00DC26AA"/>
    <w:pPr>
      <w:keepNext/>
      <w:keepLines/>
      <w:tabs>
        <w:tab w:val="right" w:pos="8314"/>
      </w:tabs>
      <w:spacing w:before="240"/>
      <w:outlineLvl w:val="0"/>
    </w:pPr>
    <w:rPr>
      <w:rFonts w:ascii="Calibri" w:eastAsiaTheme="majorEastAsia" w:hAnsi="Calibri" w:cstheme="majorBidi"/>
      <w:color w:val="2F5496" w:themeColor="accent1" w:themeShade="BF"/>
      <w:sz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90239"/>
    <w:pPr>
      <w:keepNext/>
      <w:keepLines/>
      <w:spacing w:before="40"/>
      <w:outlineLvl w:val="1"/>
    </w:pPr>
    <w:rPr>
      <w:rFonts w:eastAsiaTheme="majorEastAsia" w:cstheme="minorHAns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80D6E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0D6E"/>
  </w:style>
  <w:style w:type="paragraph" w:styleId="Piedepgina">
    <w:name w:val="footer"/>
    <w:basedOn w:val="Normal"/>
    <w:link w:val="PiedepginaCar"/>
    <w:uiPriority w:val="99"/>
    <w:unhideWhenUsed/>
    <w:rsid w:val="00080D6E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0D6E"/>
  </w:style>
  <w:style w:type="character" w:customStyle="1" w:styleId="Ttulo1Car">
    <w:name w:val="Título 1 Car"/>
    <w:aliases w:val="Título Decroly Car"/>
    <w:basedOn w:val="Fuentedeprrafopredeter"/>
    <w:link w:val="Ttulo1"/>
    <w:uiPriority w:val="9"/>
    <w:rsid w:val="00DC26AA"/>
    <w:rPr>
      <w:rFonts w:ascii="Calibri" w:eastAsiaTheme="majorEastAsia" w:hAnsi="Calibri" w:cstheme="majorBidi"/>
      <w:color w:val="2F5496" w:themeColor="accent1" w:themeShade="BF"/>
      <w:sz w:val="32"/>
    </w:rPr>
  </w:style>
  <w:style w:type="paragraph" w:styleId="Sinespaciado">
    <w:name w:val="No Spacing"/>
    <w:aliases w:val="Destacado"/>
    <w:uiPriority w:val="1"/>
    <w:qFormat/>
    <w:rsid w:val="00D263DB"/>
    <w:pPr>
      <w:spacing w:after="0" w:line="240" w:lineRule="auto"/>
      <w:jc w:val="both"/>
    </w:pPr>
    <w:rPr>
      <w:color w:val="3B3838" w:themeColor="background2" w:themeShade="40"/>
      <w:sz w:val="28"/>
      <w:szCs w:val="20"/>
    </w:rPr>
  </w:style>
  <w:style w:type="paragraph" w:styleId="Prrafodelista">
    <w:name w:val="List Paragraph"/>
    <w:basedOn w:val="Normal"/>
    <w:link w:val="PrrafodelistaCar"/>
    <w:uiPriority w:val="34"/>
    <w:qFormat/>
    <w:rsid w:val="00117D51"/>
    <w:pPr>
      <w:ind w:left="720"/>
      <w:contextualSpacing/>
    </w:pPr>
  </w:style>
  <w:style w:type="paragraph" w:styleId="Ttulo">
    <w:name w:val="Title"/>
    <w:aliases w:val="UF"/>
    <w:basedOn w:val="Normal"/>
    <w:next w:val="Normal"/>
    <w:link w:val="TtuloCar"/>
    <w:uiPriority w:val="10"/>
    <w:qFormat/>
    <w:rsid w:val="00125CD5"/>
    <w:pPr>
      <w:spacing w:line="240" w:lineRule="auto"/>
      <w:ind w:right="190"/>
      <w:jc w:val="right"/>
    </w:pPr>
    <w:rPr>
      <w:rFonts w:ascii="Avenir Next LT Pro Demi" w:hAnsi="Avenir Next LT Pro Demi"/>
      <w:color w:val="A5BBE3"/>
      <w:kern w:val="24"/>
      <w:sz w:val="220"/>
      <w:szCs w:val="220"/>
    </w:rPr>
  </w:style>
  <w:style w:type="character" w:customStyle="1" w:styleId="TtuloCar">
    <w:name w:val="Título Car"/>
    <w:aliases w:val="UF Car"/>
    <w:basedOn w:val="Fuentedeprrafopredeter"/>
    <w:link w:val="Ttulo"/>
    <w:uiPriority w:val="10"/>
    <w:rsid w:val="00125CD5"/>
    <w:rPr>
      <w:rFonts w:ascii="Avenir Next LT Pro Demi" w:hAnsi="Avenir Next LT Pro Demi"/>
      <w:color w:val="A5BBE3"/>
      <w:kern w:val="24"/>
      <w:sz w:val="220"/>
      <w:szCs w:val="220"/>
    </w:rPr>
  </w:style>
  <w:style w:type="paragraph" w:styleId="Subttulo">
    <w:name w:val="Subtitle"/>
    <w:aliases w:val="Unidad Formativa"/>
    <w:basedOn w:val="Normal"/>
    <w:next w:val="Normal"/>
    <w:link w:val="SubttuloCar"/>
    <w:uiPriority w:val="11"/>
    <w:qFormat/>
    <w:rsid w:val="00341265"/>
    <w:pPr>
      <w:spacing w:line="240" w:lineRule="auto"/>
      <w:ind w:right="190"/>
      <w:jc w:val="right"/>
    </w:pPr>
    <w:rPr>
      <w:rFonts w:ascii="Avenir Next LT Pro Demi" w:hAnsi="Avenir Next LT Pro Demi"/>
      <w:color w:val="FFFFFF" w:themeColor="background1"/>
      <w:kern w:val="24"/>
      <w:sz w:val="48"/>
      <w:szCs w:val="48"/>
    </w:rPr>
  </w:style>
  <w:style w:type="character" w:customStyle="1" w:styleId="SubttuloCar">
    <w:name w:val="Subtítulo Car"/>
    <w:aliases w:val="Unidad Formativa Car"/>
    <w:basedOn w:val="Fuentedeprrafopredeter"/>
    <w:link w:val="Subttulo"/>
    <w:uiPriority w:val="11"/>
    <w:rsid w:val="00341265"/>
    <w:rPr>
      <w:rFonts w:ascii="Avenir Next LT Pro Demi" w:hAnsi="Avenir Next LT Pro Demi"/>
      <w:color w:val="FFFFFF" w:themeColor="background1"/>
      <w:kern w:val="24"/>
      <w:sz w:val="48"/>
      <w:szCs w:val="48"/>
    </w:rPr>
  </w:style>
  <w:style w:type="character" w:styleId="nfasissutil">
    <w:name w:val="Subtle Emphasis"/>
    <w:aliases w:val="Nombre Apartado"/>
    <w:uiPriority w:val="19"/>
    <w:qFormat/>
    <w:rsid w:val="00341265"/>
  </w:style>
  <w:style w:type="character" w:styleId="nfasis">
    <w:name w:val="Emphasis"/>
    <w:aliases w:val="MP"/>
    <w:uiPriority w:val="20"/>
    <w:qFormat/>
    <w:rsid w:val="00DB777B"/>
    <w:rPr>
      <w:rFonts w:ascii="Calibri" w:eastAsia="Verdana" w:hAnsi="Calibri" w:cs="Calibri"/>
      <w:color w:val="FFFFFF" w:themeColor="background1"/>
      <w:kern w:val="24"/>
      <w:sz w:val="44"/>
      <w:szCs w:val="44"/>
    </w:rPr>
  </w:style>
  <w:style w:type="character" w:customStyle="1" w:styleId="Ttulo2Car">
    <w:name w:val="Título 2 Car"/>
    <w:basedOn w:val="Fuentedeprrafopredeter"/>
    <w:link w:val="Ttulo2"/>
    <w:uiPriority w:val="9"/>
    <w:rsid w:val="00690239"/>
    <w:rPr>
      <w:rFonts w:eastAsiaTheme="majorEastAsia" w:cstheme="minorHAnsi"/>
      <w:color w:val="2F5496" w:themeColor="accent1" w:themeShade="BF"/>
    </w:rPr>
  </w:style>
  <w:style w:type="table" w:styleId="Tablaconcuadrcula">
    <w:name w:val="Table Grid"/>
    <w:basedOn w:val="Tablanormal"/>
    <w:uiPriority w:val="59"/>
    <w:rsid w:val="00D26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-nfasis1">
    <w:name w:val="Grid Table 4 Accent 1"/>
    <w:basedOn w:val="Tablanormal"/>
    <w:uiPriority w:val="49"/>
    <w:rsid w:val="006769F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Vieta">
    <w:name w:val="Viñeta"/>
    <w:basedOn w:val="Prrafodelista"/>
    <w:link w:val="VietaCar"/>
    <w:qFormat/>
    <w:rsid w:val="00073631"/>
    <w:pPr>
      <w:numPr>
        <w:numId w:val="14"/>
      </w:numPr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073631"/>
    <w:rPr>
      <w:color w:val="3B3838" w:themeColor="background2" w:themeShade="40"/>
    </w:rPr>
  </w:style>
  <w:style w:type="character" w:customStyle="1" w:styleId="VietaCar">
    <w:name w:val="Viñeta Car"/>
    <w:basedOn w:val="PrrafodelistaCar"/>
    <w:link w:val="Vieta"/>
    <w:rsid w:val="00073631"/>
    <w:rPr>
      <w:color w:val="3B3838" w:themeColor="background2" w:themeShade="40"/>
    </w:rPr>
  </w:style>
  <w:style w:type="character" w:styleId="Hipervnculo">
    <w:name w:val="Hyperlink"/>
    <w:basedOn w:val="Fuentedeprrafopredeter"/>
    <w:uiPriority w:val="99"/>
    <w:unhideWhenUsed/>
    <w:rsid w:val="00D02423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D0242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02423"/>
    <w:rPr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D0242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1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82af044c850d45bd" Type="http://schemas.microsoft.com/office/2020/10/relationships/intelligence" Target="intelligence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gumosa\Desktop\Modelo%20Actividad%20Decroly%20202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97D91FB7E81F40956AA9A6E3912FBD" ma:contentTypeVersion="14" ma:contentTypeDescription="Crear nuevo documento." ma:contentTypeScope="" ma:versionID="6479b25a2a62af99e5fd04e7e596b509">
  <xsd:schema xmlns:xsd="http://www.w3.org/2001/XMLSchema" xmlns:xs="http://www.w3.org/2001/XMLSchema" xmlns:p="http://schemas.microsoft.com/office/2006/metadata/properties" xmlns:ns2="19a84395-7d79-4037-8f64-410e145f9cb9" xmlns:ns3="c240c057-f393-42be-9a79-d86c312335fe" targetNamespace="http://schemas.microsoft.com/office/2006/metadata/properties" ma:root="true" ma:fieldsID="0cfe43e656262905fac9fc116f2b6f9a" ns2:_="" ns3:_="">
    <xsd:import namespace="19a84395-7d79-4037-8f64-410e145f9cb9"/>
    <xsd:import namespace="c240c057-f393-42be-9a79-d86c312335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84395-7d79-4037-8f64-410e145f9c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0c057-f393-42be-9a79-d86c312335f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3578e813-3585-474e-a839-ac3f2277e7c7}" ma:internalName="TaxCatchAll" ma:showField="CatchAllData" ma:web="c240c057-f393-42be-9a79-d86c312335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240c057-f393-42be-9a79-d86c312335fe" xsi:nil="true"/>
    <lcf76f155ced4ddcb4097134ff3c332f xmlns="19a84395-7d79-4037-8f64-410e145f9cb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E6495-2609-4D0A-A6B5-F63BE4FF4E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a84395-7d79-4037-8f64-410e145f9cb9"/>
    <ds:schemaRef ds:uri="c240c057-f393-42be-9a79-d86c312335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0B7557-CE4F-4BB3-BE09-F15F6CB205A4}">
  <ds:schemaRefs>
    <ds:schemaRef ds:uri="http://schemas.microsoft.com/office/2006/metadata/properties"/>
    <ds:schemaRef ds:uri="http://schemas.microsoft.com/office/infopath/2007/PartnerControls"/>
    <ds:schemaRef ds:uri="c240c057-f393-42be-9a79-d86c312335fe"/>
    <ds:schemaRef ds:uri="19a84395-7d79-4037-8f64-410e145f9cb9"/>
  </ds:schemaRefs>
</ds:datastoreItem>
</file>

<file path=customXml/itemProps3.xml><?xml version="1.0" encoding="utf-8"?>
<ds:datastoreItem xmlns:ds="http://schemas.openxmlformats.org/officeDocument/2006/customXml" ds:itemID="{15329127-9DFF-475E-B8FC-CD8D6133C81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DBA17D4-1794-4664-8B9B-FAB544F2529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Standar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Modelo Actividad Decroly 2023</Template>
  <TotalTime>1</TotalTime>
  <Pages>3</Pages>
  <Words>441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Argumosa</dc:creator>
  <cp:keywords/>
  <dc:description/>
  <cp:lastModifiedBy>daw2</cp:lastModifiedBy>
  <cp:revision>2</cp:revision>
  <cp:lastPrinted>2023-04-20T15:39:00Z</cp:lastPrinted>
  <dcterms:created xsi:type="dcterms:W3CDTF">2026-09-29T17:36:00Z</dcterms:created>
  <dcterms:modified xsi:type="dcterms:W3CDTF">2026-09-29T17:36:00Z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0x0101006A97D91FB7E81F40956AA9A6E3912FBD</vt:lpwstr>
  </property>
  <property fmtid="{D5CDD505-2E9C-101B-9397-08002B2CF9AE}" pid="3" name="MediaServiceImageTags">
    <vt:lpwstr/>
  </property>
</Properties>
</file>