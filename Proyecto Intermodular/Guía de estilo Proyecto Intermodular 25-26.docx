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FA85" w14:textId="24C8BD7B" w:rsidR="00F50A8E" w:rsidRPr="00F50A8E" w:rsidRDefault="00F43FFA" w:rsidP="00F50A8E">
      <w:pPr>
        <w:pStyle w:val="Ttulo2"/>
        <w:rPr>
          <w:sz w:val="32"/>
          <w:szCs w:val="32"/>
        </w:rPr>
      </w:pPr>
      <w:r w:rsidRPr="00F43FFA">
        <w:rPr>
          <w:sz w:val="32"/>
          <w:szCs w:val="32"/>
        </w:rPr>
        <w:t xml:space="preserve">Guía de estilo Proyecto </w:t>
      </w:r>
      <w:r w:rsidR="00AF303A">
        <w:rPr>
          <w:sz w:val="32"/>
          <w:szCs w:val="32"/>
        </w:rPr>
        <w:t xml:space="preserve">Intermodular </w:t>
      </w:r>
      <w:r w:rsidRPr="00F43FFA">
        <w:rPr>
          <w:sz w:val="32"/>
          <w:szCs w:val="32"/>
        </w:rPr>
        <w:t>2</w:t>
      </w:r>
      <w:r w:rsidR="0083476B">
        <w:rPr>
          <w:sz w:val="32"/>
          <w:szCs w:val="32"/>
        </w:rPr>
        <w:t>5</w:t>
      </w:r>
      <w:r w:rsidRPr="00F43FFA">
        <w:rPr>
          <w:sz w:val="32"/>
          <w:szCs w:val="32"/>
        </w:rPr>
        <w:t>-2</w:t>
      </w:r>
      <w:r w:rsidR="0083476B">
        <w:rPr>
          <w:sz w:val="32"/>
          <w:szCs w:val="32"/>
        </w:rPr>
        <w:t>6</w:t>
      </w:r>
    </w:p>
    <w:p w14:paraId="39443FF1" w14:textId="77777777" w:rsidR="00F43FFA" w:rsidRDefault="00F43FFA" w:rsidP="00F43FFA"/>
    <w:p w14:paraId="1968EE5C" w14:textId="0F8A9B26" w:rsidR="00F43FFA" w:rsidRDefault="00C435BD" w:rsidP="00F43FFA">
      <w:r w:rsidRPr="00C435BD">
        <w:t>En esta Guía de Estilo se encuentran directrices sobre las particularidades y los elementos formales del</w:t>
      </w:r>
      <w:r w:rsidR="0043415E">
        <w:t xml:space="preserve"> </w:t>
      </w:r>
      <w:r w:rsidR="00FC4DC2">
        <w:t>módulo</w:t>
      </w:r>
      <w:r w:rsidR="0043415E">
        <w:t xml:space="preserve"> proyecto intermodular:</w:t>
      </w:r>
    </w:p>
    <w:p w14:paraId="77F9E42C" w14:textId="77777777" w:rsidR="00C435BD" w:rsidRDefault="00C435BD" w:rsidP="00F43FFA"/>
    <w:p w14:paraId="00A59D03" w14:textId="5A5D99BF" w:rsidR="00C435BD" w:rsidRPr="007618AB" w:rsidRDefault="00C435BD" w:rsidP="00C435BD">
      <w:pPr>
        <w:pStyle w:val="Prrafodelista"/>
        <w:numPr>
          <w:ilvl w:val="0"/>
          <w:numId w:val="14"/>
        </w:numPr>
      </w:pPr>
      <w:r w:rsidRPr="007618AB">
        <w:rPr>
          <w:b/>
          <w:bCs/>
        </w:rPr>
        <w:t>ESTRUCTURA</w:t>
      </w:r>
      <w:r w:rsidRPr="007618AB">
        <w:t xml:space="preserve"> </w:t>
      </w:r>
    </w:p>
    <w:p w14:paraId="440774DB" w14:textId="6A6A2531" w:rsidR="00C435BD" w:rsidRDefault="00C435BD" w:rsidP="00C435BD">
      <w:r>
        <w:t>Los trabajos deberán estar paginados</w:t>
      </w:r>
      <w:r w:rsidR="007618AB">
        <w:t>,</w:t>
      </w:r>
      <w:r>
        <w:t xml:space="preserve"> y se estructurarán </w:t>
      </w:r>
      <w:r w:rsidR="007618AB">
        <w:t>teniendo en cuenta lo siguiente</w:t>
      </w:r>
      <w:r>
        <w:t xml:space="preserve">: </w:t>
      </w:r>
    </w:p>
    <w:p w14:paraId="790FA6F0" w14:textId="77777777" w:rsidR="00C435BD" w:rsidRDefault="00C435BD" w:rsidP="00C435BD"/>
    <w:p w14:paraId="3055765B" w14:textId="734ADCDA" w:rsidR="00C435BD" w:rsidRPr="0063733C" w:rsidRDefault="00C435BD" w:rsidP="0083476B">
      <w:pPr>
        <w:pStyle w:val="Prrafodelista"/>
        <w:ind w:left="708"/>
        <w:rPr>
          <w:b/>
          <w:bCs/>
        </w:rPr>
      </w:pPr>
      <w:r>
        <w:t xml:space="preserve">• </w:t>
      </w:r>
      <w:r w:rsidRPr="00C435BD">
        <w:t>Portada:</w:t>
      </w:r>
      <w:r>
        <w:t xml:space="preserve"> deberá figurar el nombre del proyecto, el autor o autores de este, y la fecha de realización</w:t>
      </w:r>
      <w:r w:rsidR="0063733C">
        <w:t>, el ciclo y</w:t>
      </w:r>
      <w:r w:rsidR="001748C2">
        <w:t xml:space="preserve"> </w:t>
      </w:r>
      <w:r w:rsidR="001748C2" w:rsidRPr="0063733C">
        <w:rPr>
          <w:b/>
          <w:bCs/>
        </w:rPr>
        <w:t>NO se deberá incluir el logo de Decroly</w:t>
      </w:r>
      <w:r w:rsidR="0063733C">
        <w:rPr>
          <w:b/>
          <w:bCs/>
        </w:rPr>
        <w:t>, en la portada ni en el resto del trabajo.</w:t>
      </w:r>
    </w:p>
    <w:p w14:paraId="2D293CEB" w14:textId="0209C171" w:rsidR="00C435BD" w:rsidRDefault="00C435BD" w:rsidP="0083476B">
      <w:pPr>
        <w:pStyle w:val="Prrafodelista"/>
        <w:ind w:left="708"/>
      </w:pPr>
      <w:r>
        <w:t>• Índice paginado con los apartados contenidos en el trabajo, y un índice de las tablas, figuras e imágenes.</w:t>
      </w:r>
    </w:p>
    <w:p w14:paraId="4453851D" w14:textId="223F08C4" w:rsidR="00C435BD" w:rsidRDefault="00C435BD" w:rsidP="0083476B">
      <w:pPr>
        <w:pStyle w:val="Prrafodelista"/>
        <w:ind w:left="708"/>
      </w:pPr>
      <w:r>
        <w:t>• Desarrollo (subdividido en los apartados requeridos)</w:t>
      </w:r>
      <w:r w:rsidR="00FF6F8B">
        <w:t>.</w:t>
      </w:r>
    </w:p>
    <w:p w14:paraId="2EFDB1C4" w14:textId="7B17DEE5" w:rsidR="00C435BD" w:rsidRDefault="00C435BD" w:rsidP="0083476B">
      <w:pPr>
        <w:pStyle w:val="Prrafodelista"/>
        <w:ind w:left="708"/>
      </w:pPr>
      <w:r>
        <w:t xml:space="preserve">• Bibliografía: se presentará </w:t>
      </w:r>
      <w:r w:rsidR="007618AB">
        <w:t>en el apartado final</w:t>
      </w:r>
      <w:r>
        <w:t>. Se incluirán libros, revistas, actas de congresos, páginas web, etc.</w:t>
      </w:r>
    </w:p>
    <w:p w14:paraId="330BAB54" w14:textId="19A925A2" w:rsidR="00C435BD" w:rsidRDefault="00C435BD" w:rsidP="0083476B">
      <w:pPr>
        <w:pStyle w:val="Prrafodelista"/>
        <w:ind w:left="708"/>
      </w:pPr>
      <w:r>
        <w:t>• Anexos (</w:t>
      </w:r>
      <w:r w:rsidR="007618AB">
        <w:t>si aplica).</w:t>
      </w:r>
    </w:p>
    <w:p w14:paraId="138FC2B0" w14:textId="77777777" w:rsidR="00FC4DC2" w:rsidRDefault="00FC4DC2" w:rsidP="0083476B">
      <w:pPr>
        <w:pStyle w:val="Prrafodelista"/>
        <w:ind w:left="708"/>
      </w:pPr>
    </w:p>
    <w:p w14:paraId="0F7AF67F" w14:textId="52D2737C" w:rsidR="00C435BD" w:rsidRPr="00C435BD" w:rsidRDefault="00C435BD" w:rsidP="00C435BD">
      <w:pPr>
        <w:pStyle w:val="Prrafodelista"/>
        <w:numPr>
          <w:ilvl w:val="0"/>
          <w:numId w:val="14"/>
        </w:numPr>
      </w:pPr>
      <w:r>
        <w:rPr>
          <w:b/>
          <w:bCs/>
        </w:rPr>
        <w:t>FORMATO</w:t>
      </w:r>
    </w:p>
    <w:p w14:paraId="2D80A9DD" w14:textId="77777777" w:rsidR="00C435BD" w:rsidRDefault="00C435BD" w:rsidP="00C435BD">
      <w:pPr>
        <w:pStyle w:val="Prrafodelista"/>
        <w:ind w:left="360"/>
      </w:pPr>
    </w:p>
    <w:p w14:paraId="089ACD9E" w14:textId="3B590B04" w:rsidR="00C435BD" w:rsidRDefault="00F43FFA" w:rsidP="00C435BD">
      <w:pPr>
        <w:pStyle w:val="Prrafodelista"/>
        <w:numPr>
          <w:ilvl w:val="0"/>
          <w:numId w:val="15"/>
        </w:numPr>
      </w:pPr>
      <w:r>
        <w:t xml:space="preserve">Todas las páginas menos el título deberán tener un encabezado con el </w:t>
      </w:r>
      <w:r w:rsidR="009B42EF">
        <w:t xml:space="preserve">nombre y apellidos </w:t>
      </w:r>
      <w:r w:rsidR="00FC4DC2">
        <w:t xml:space="preserve">de los componentes </w:t>
      </w:r>
      <w:r w:rsidR="009B42EF">
        <w:t xml:space="preserve">y el </w:t>
      </w:r>
      <w:r>
        <w:t xml:space="preserve">título del proyecto. </w:t>
      </w:r>
    </w:p>
    <w:p w14:paraId="2C761735" w14:textId="7492A600" w:rsidR="00C435BD" w:rsidRDefault="00F43FFA" w:rsidP="00C435BD">
      <w:pPr>
        <w:pStyle w:val="Prrafodelista"/>
        <w:numPr>
          <w:ilvl w:val="0"/>
          <w:numId w:val="15"/>
        </w:numPr>
      </w:pPr>
      <w:r>
        <w:t xml:space="preserve">La fuente empleada será la </w:t>
      </w:r>
      <w:r w:rsidR="00AC441A" w:rsidRPr="0083476B">
        <w:rPr>
          <w:b/>
          <w:bCs/>
        </w:rPr>
        <w:t>Calibri</w:t>
      </w:r>
      <w:r>
        <w:t xml:space="preserve"> de 1</w:t>
      </w:r>
      <w:r w:rsidR="00D32C71">
        <w:t>0</w:t>
      </w:r>
      <w:r>
        <w:t xml:space="preserve"> puntos.</w:t>
      </w:r>
    </w:p>
    <w:p w14:paraId="6F5D4AE2" w14:textId="77777777" w:rsidR="00C435BD" w:rsidRDefault="00F43FFA" w:rsidP="00C435BD">
      <w:pPr>
        <w:pStyle w:val="Prrafodelista"/>
        <w:numPr>
          <w:ilvl w:val="0"/>
          <w:numId w:val="15"/>
        </w:numPr>
      </w:pPr>
      <w:r>
        <w:t>Los párrafos deberán estar justificados, con interlineado de 1,5 líneas y separados entre sí 0,10 cm o 6 puntos si se realiza en Word</w:t>
      </w:r>
      <w:r w:rsidR="00C435BD">
        <w:t>.</w:t>
      </w:r>
    </w:p>
    <w:p w14:paraId="6BF7207E" w14:textId="06EA8E2F" w:rsidR="00C435BD" w:rsidRDefault="00C435BD" w:rsidP="00C435BD">
      <w:pPr>
        <w:pStyle w:val="Prrafodelista"/>
        <w:numPr>
          <w:ilvl w:val="0"/>
          <w:numId w:val="15"/>
        </w:numPr>
      </w:pPr>
      <w:r>
        <w:t xml:space="preserve">Títulos y apartados: </w:t>
      </w:r>
    </w:p>
    <w:p w14:paraId="02A670F9" w14:textId="428EBD34" w:rsidR="00C435BD" w:rsidRDefault="00C435BD" w:rsidP="00C435BD">
      <w:pPr>
        <w:pStyle w:val="Prrafodelista"/>
        <w:numPr>
          <w:ilvl w:val="0"/>
          <w:numId w:val="16"/>
        </w:numPr>
      </w:pPr>
      <w:r w:rsidRPr="00C435BD">
        <w:rPr>
          <w:i/>
          <w:iCs/>
        </w:rPr>
        <w:t>Título del Capítulo</w:t>
      </w:r>
      <w:r>
        <w:t xml:space="preserve">: MAYÚSCULA </w:t>
      </w:r>
      <w:r w:rsidR="00C82CAD">
        <w:t>1</w:t>
      </w:r>
      <w:r w:rsidR="002229CC">
        <w:t>2</w:t>
      </w:r>
      <w:r w:rsidR="00FC557F">
        <w:t xml:space="preserve"> </w:t>
      </w:r>
      <w:r>
        <w:t>P</w:t>
      </w:r>
      <w:r w:rsidR="0095239D">
        <w:t>.</w:t>
      </w:r>
    </w:p>
    <w:p w14:paraId="4648A2D9" w14:textId="222E7615" w:rsidR="00C435BD" w:rsidRDefault="00C435BD" w:rsidP="00C435BD">
      <w:pPr>
        <w:pStyle w:val="Prrafodelista"/>
        <w:numPr>
          <w:ilvl w:val="0"/>
          <w:numId w:val="16"/>
        </w:numPr>
      </w:pPr>
      <w:r w:rsidRPr="00C435BD">
        <w:rPr>
          <w:i/>
          <w:iCs/>
        </w:rPr>
        <w:t>Título de los Apartados 1er Nivel:</w:t>
      </w:r>
      <w:r>
        <w:t xml:space="preserve"> MAYÚSCULA </w:t>
      </w:r>
      <w:r w:rsidR="00FC557F">
        <w:t>1</w:t>
      </w:r>
      <w:r w:rsidR="002154CF">
        <w:t>2</w:t>
      </w:r>
      <w:r>
        <w:t xml:space="preserve"> P</w:t>
      </w:r>
      <w:r w:rsidR="0095239D">
        <w:t>.</w:t>
      </w:r>
    </w:p>
    <w:p w14:paraId="5791E11F" w14:textId="7A47B9F5" w:rsidR="00C435BD" w:rsidRDefault="00C435BD" w:rsidP="00C435BD">
      <w:pPr>
        <w:pStyle w:val="Prrafodelista"/>
        <w:numPr>
          <w:ilvl w:val="0"/>
          <w:numId w:val="16"/>
        </w:numPr>
      </w:pPr>
      <w:r w:rsidRPr="00C435BD">
        <w:rPr>
          <w:i/>
          <w:iCs/>
        </w:rPr>
        <w:t>Título de los Apartados 2º Nivel:</w:t>
      </w:r>
      <w:r>
        <w:t xml:space="preserve"> Minúscula 1</w:t>
      </w:r>
      <w:r w:rsidR="002154CF">
        <w:t>0</w:t>
      </w:r>
      <w:r>
        <w:t xml:space="preserve"> p + Negrita.</w:t>
      </w:r>
    </w:p>
    <w:p w14:paraId="17A38156" w14:textId="38A61C21" w:rsidR="00C435BD" w:rsidRDefault="00C435BD" w:rsidP="00C435BD">
      <w:pPr>
        <w:pStyle w:val="Prrafodelista"/>
        <w:numPr>
          <w:ilvl w:val="0"/>
          <w:numId w:val="17"/>
        </w:numPr>
      </w:pPr>
      <w:r>
        <w:t xml:space="preserve">Numeración de títulos y apartados: </w:t>
      </w:r>
    </w:p>
    <w:p w14:paraId="76A58A1E" w14:textId="77777777" w:rsidR="00C435BD" w:rsidRDefault="00C435BD" w:rsidP="00C435BD">
      <w:pPr>
        <w:pStyle w:val="Prrafodelista"/>
        <w:numPr>
          <w:ilvl w:val="0"/>
          <w:numId w:val="16"/>
        </w:numPr>
      </w:pPr>
      <w:r>
        <w:t xml:space="preserve">1. </w:t>
      </w:r>
    </w:p>
    <w:p w14:paraId="47B0A4D9" w14:textId="77777777" w:rsidR="00C435BD" w:rsidRDefault="00C435BD" w:rsidP="00C435BD">
      <w:pPr>
        <w:pStyle w:val="Prrafodelista"/>
        <w:numPr>
          <w:ilvl w:val="0"/>
          <w:numId w:val="16"/>
        </w:numPr>
      </w:pPr>
      <w:r>
        <w:t xml:space="preserve">1.1. </w:t>
      </w:r>
    </w:p>
    <w:p w14:paraId="57A84E6A" w14:textId="478B2506" w:rsidR="00C435BD" w:rsidRDefault="00C435BD" w:rsidP="00C435BD">
      <w:pPr>
        <w:pStyle w:val="Prrafodelista"/>
        <w:numPr>
          <w:ilvl w:val="0"/>
          <w:numId w:val="16"/>
        </w:numPr>
      </w:pPr>
      <w:r>
        <w:t xml:space="preserve">1.1.1. </w:t>
      </w:r>
    </w:p>
    <w:p w14:paraId="68580A70" w14:textId="77777777" w:rsidR="00F43FFA" w:rsidRPr="00C435BD" w:rsidRDefault="00F43FFA" w:rsidP="00C435BD">
      <w:pPr>
        <w:pStyle w:val="Prrafodelista"/>
        <w:numPr>
          <w:ilvl w:val="0"/>
          <w:numId w:val="15"/>
        </w:numPr>
      </w:pPr>
      <w:r w:rsidRPr="00C435BD">
        <w:t xml:space="preserve">El trabajo deberá estar exento de faltas de ortografía y errores gramaticales. </w:t>
      </w:r>
    </w:p>
    <w:p w14:paraId="2FBC0BD2" w14:textId="51874567" w:rsidR="00C435BD" w:rsidRPr="006E322A" w:rsidRDefault="00F43FFA" w:rsidP="006E322A">
      <w:pPr>
        <w:pStyle w:val="Prrafodelista"/>
        <w:numPr>
          <w:ilvl w:val="0"/>
          <w:numId w:val="15"/>
        </w:numPr>
      </w:pPr>
      <w:r w:rsidRPr="00C435BD">
        <w:t xml:space="preserve">Los gráficos, tablas y cualquier otro recurso que se incluya en el proyecto deberán ir acompañado de una leyenda que justifique el origen </w:t>
      </w:r>
      <w:r w:rsidR="00C435BD" w:rsidRPr="00C435BD">
        <w:t>de este</w:t>
      </w:r>
      <w:r w:rsidRPr="00C435BD">
        <w:t>. (Normativa APA).</w:t>
      </w:r>
    </w:p>
    <w:p w14:paraId="7E658DAB" w14:textId="2CDF5101" w:rsidR="00E35275" w:rsidRDefault="00E87FC3" w:rsidP="00E35275">
      <w:r>
        <w:rPr>
          <w:b/>
          <w:bCs/>
        </w:rPr>
        <w:t>3</w:t>
      </w:r>
      <w:r w:rsidR="00C435BD" w:rsidRPr="00C435BD">
        <w:rPr>
          <w:b/>
          <w:bCs/>
        </w:rPr>
        <w:t>. CITAS BIBLIOGRÁFICAS EN EL TEXTO</w:t>
      </w:r>
      <w:r w:rsidR="00C435BD">
        <w:t xml:space="preserve"> </w:t>
      </w:r>
    </w:p>
    <w:p w14:paraId="52D07118" w14:textId="18F8D68E" w:rsidR="00E35275" w:rsidRDefault="00C435BD" w:rsidP="00E35275">
      <w:r>
        <w:t xml:space="preserve">Las citas bibliográficas se realizarán de acuerdo con </w:t>
      </w:r>
      <w:r w:rsidR="00E35275">
        <w:t>el estilo APA 7ª ed. En su redacción hay dos elementos fundamentales:</w:t>
      </w:r>
    </w:p>
    <w:p w14:paraId="7D6EE7D3" w14:textId="77777777" w:rsidR="00E35275" w:rsidRDefault="00E35275" w:rsidP="004B7F3E">
      <w:pPr>
        <w:spacing w:line="240" w:lineRule="auto"/>
        <w:ind w:left="360"/>
      </w:pPr>
    </w:p>
    <w:p w14:paraId="218F8C73" w14:textId="77777777" w:rsidR="00E35275" w:rsidRDefault="00E35275" w:rsidP="00E35275">
      <w:pPr>
        <w:ind w:left="708"/>
      </w:pPr>
      <w:r>
        <w:t xml:space="preserve">1. </w:t>
      </w:r>
      <w:r w:rsidRPr="00E35275">
        <w:rPr>
          <w:u w:val="single"/>
        </w:rPr>
        <w:t>Las citas en el texto:</w:t>
      </w:r>
      <w:r>
        <w:t xml:space="preserve"> forma de referencia breve entre paréntesis, dentro de un párrafo.</w:t>
      </w:r>
    </w:p>
    <w:p w14:paraId="148DEF07" w14:textId="77777777" w:rsidR="00E35275" w:rsidRDefault="00E35275" w:rsidP="00E35275">
      <w:pPr>
        <w:ind w:left="708"/>
      </w:pPr>
      <w:r>
        <w:t xml:space="preserve">2. </w:t>
      </w:r>
      <w:r w:rsidRPr="00E35275">
        <w:rPr>
          <w:u w:val="single"/>
        </w:rPr>
        <w:t>Las referencias bibliográficas</w:t>
      </w:r>
      <w:r>
        <w:t xml:space="preserve">: una nota más extensa y ordenada alfabéticamente al </w:t>
      </w:r>
    </w:p>
    <w:p w14:paraId="2425ADEB" w14:textId="77777777" w:rsidR="00E35275" w:rsidRDefault="00E35275" w:rsidP="00E35275">
      <w:pPr>
        <w:ind w:left="708"/>
      </w:pPr>
      <w:r>
        <w:t>final del documento o siguiendo una sucesión numérica que corresponde al orden de</w:t>
      </w:r>
    </w:p>
    <w:p w14:paraId="0CA19EEB" w14:textId="60DB0842" w:rsidR="00E35275" w:rsidRDefault="00E35275" w:rsidP="00E35275">
      <w:pPr>
        <w:ind w:left="708"/>
      </w:pPr>
      <w:r>
        <w:t>citas en el texto.</w:t>
      </w:r>
    </w:p>
    <w:p w14:paraId="4072E3B1" w14:textId="77777777" w:rsidR="00C435BD" w:rsidRPr="00C435BD" w:rsidRDefault="00C435BD" w:rsidP="00C435BD">
      <w:pPr>
        <w:pStyle w:val="Prrafodelista"/>
      </w:pPr>
    </w:p>
    <w:p w14:paraId="22389D88" w14:textId="5C485869" w:rsidR="00C435BD" w:rsidRDefault="00C435BD" w:rsidP="00E87FC3">
      <w:pPr>
        <w:pStyle w:val="Prrafodelista"/>
        <w:numPr>
          <w:ilvl w:val="0"/>
          <w:numId w:val="19"/>
        </w:numPr>
      </w:pPr>
      <w:r w:rsidRPr="00E87FC3">
        <w:rPr>
          <w:b/>
          <w:bCs/>
        </w:rPr>
        <w:t>EXTENSIÓN</w:t>
      </w:r>
      <w:r>
        <w:t xml:space="preserve"> </w:t>
      </w:r>
    </w:p>
    <w:p w14:paraId="4EBE5920" w14:textId="23002872" w:rsidR="00C435BD" w:rsidRDefault="00C435BD" w:rsidP="00C435BD">
      <w:r>
        <w:t xml:space="preserve">La extensión del PFC será </w:t>
      </w:r>
      <w:r w:rsidRPr="00C435BD">
        <w:t xml:space="preserve">máximo será de </w:t>
      </w:r>
      <w:r w:rsidR="00BC39A8">
        <w:t>60</w:t>
      </w:r>
      <w:r w:rsidRPr="00C435BD">
        <w:t xml:space="preserve"> </w:t>
      </w:r>
      <w:r w:rsidR="00BC39A8">
        <w:t>páginas</w:t>
      </w:r>
      <w:r w:rsidRPr="00C435BD">
        <w:t xml:space="preserve"> A4 de una sola cara y en orientación vertical</w:t>
      </w:r>
      <w:r>
        <w:t xml:space="preserve"> </w:t>
      </w:r>
      <w:r w:rsidRPr="001748C2">
        <w:rPr>
          <w:b/>
          <w:bCs/>
        </w:rPr>
        <w:t>(excluidos anexos).</w:t>
      </w:r>
    </w:p>
    <w:p w14:paraId="706F2AB6" w14:textId="77777777" w:rsidR="00C435BD" w:rsidRDefault="00C435BD" w:rsidP="00C435BD"/>
    <w:p w14:paraId="1ADB4133" w14:textId="353C2196" w:rsidR="00C435BD" w:rsidRDefault="00C435BD" w:rsidP="00E87FC3">
      <w:pPr>
        <w:pStyle w:val="Prrafodelista"/>
        <w:numPr>
          <w:ilvl w:val="0"/>
          <w:numId w:val="19"/>
        </w:numPr>
      </w:pPr>
      <w:r>
        <w:rPr>
          <w:b/>
          <w:bCs/>
        </w:rPr>
        <w:t>PRESENTACIÓN</w:t>
      </w:r>
    </w:p>
    <w:p w14:paraId="06CC694A" w14:textId="5EE13801" w:rsidR="00F43FFA" w:rsidRPr="00C435BD" w:rsidRDefault="00C435BD" w:rsidP="00F43FFA">
      <w:r>
        <w:t xml:space="preserve"> </w:t>
      </w:r>
    </w:p>
    <w:p w14:paraId="72AAD51F" w14:textId="17CC8BC7" w:rsidR="00F43FFA" w:rsidRDefault="00F43FFA" w:rsidP="00F43FFA">
      <w:pPr>
        <w:pStyle w:val="Prrafodelista"/>
        <w:numPr>
          <w:ilvl w:val="0"/>
          <w:numId w:val="11"/>
        </w:numPr>
      </w:pPr>
      <w:r>
        <w:t xml:space="preserve">Con ayuda de PowerPoint o </w:t>
      </w:r>
      <w:r w:rsidR="001748C2">
        <w:t>CANVA</w:t>
      </w:r>
      <w:r>
        <w:t xml:space="preserve">, el alumnado presentará su trabajo oralmente. En ella deberá incluirse una síntesis del trabajo realizado destacando los puntos más importantes del mismo. </w:t>
      </w:r>
    </w:p>
    <w:p w14:paraId="514DB87E" w14:textId="00566BC2" w:rsidR="00F43FFA" w:rsidRDefault="00F43FFA" w:rsidP="00F43FFA">
      <w:pPr>
        <w:pStyle w:val="Prrafodelista"/>
        <w:numPr>
          <w:ilvl w:val="0"/>
          <w:numId w:val="11"/>
        </w:numPr>
      </w:pPr>
      <w:r>
        <w:t>Todas las diapositivas tendrán un formato con orientación apaisada</w:t>
      </w:r>
      <w:r w:rsidR="004A07E0">
        <w:t>.</w:t>
      </w:r>
    </w:p>
    <w:p w14:paraId="1C2A4C84" w14:textId="72587CFD" w:rsidR="00F43FFA" w:rsidRDefault="00F43FFA" w:rsidP="00F43FFA">
      <w:pPr>
        <w:pStyle w:val="Prrafodelista"/>
        <w:numPr>
          <w:ilvl w:val="0"/>
          <w:numId w:val="11"/>
        </w:numPr>
      </w:pPr>
      <w:r>
        <w:t xml:space="preserve">La duración de </w:t>
      </w:r>
      <w:r w:rsidR="00C435BD">
        <w:t>esta</w:t>
      </w:r>
      <w:r>
        <w:t xml:space="preserve"> será de 15 minutos</w:t>
      </w:r>
      <w:r w:rsidR="00FF6F8B">
        <w:t xml:space="preserve"> </w:t>
      </w:r>
      <w:r w:rsidR="00FF6F8B" w:rsidRPr="00FF6F8B">
        <w:t>dedicando a continuación unos minutos a las preguntas que estime oportunas el tribunal.</w:t>
      </w:r>
    </w:p>
    <w:p w14:paraId="4AC498E9" w14:textId="3CC14874" w:rsidR="00C435BD" w:rsidRDefault="00F43FFA" w:rsidP="00C435BD">
      <w:pPr>
        <w:pStyle w:val="Prrafodelista"/>
        <w:numPr>
          <w:ilvl w:val="0"/>
          <w:numId w:val="11"/>
        </w:numPr>
      </w:pPr>
      <w:r>
        <w:t>Se valorará el uso y manejo de otras aplicaciones que complementen el trabajo.</w:t>
      </w:r>
    </w:p>
    <w:p w14:paraId="0913ED40" w14:textId="77777777" w:rsidR="00C435BD" w:rsidRPr="00A4217E" w:rsidRDefault="00C435BD" w:rsidP="00A4217E">
      <w:pPr>
        <w:rPr>
          <w:b/>
          <w:bCs/>
        </w:rPr>
      </w:pPr>
    </w:p>
    <w:p w14:paraId="23F1B3DA" w14:textId="7AA16BA1" w:rsidR="00A4217E" w:rsidRDefault="00A4217E" w:rsidP="00A4217E">
      <w:pPr>
        <w:pStyle w:val="Prrafodelista"/>
        <w:numPr>
          <w:ilvl w:val="0"/>
          <w:numId w:val="19"/>
        </w:numPr>
        <w:rPr>
          <w:b/>
          <w:bCs/>
        </w:rPr>
      </w:pPr>
      <w:r w:rsidRPr="00A4217E">
        <w:rPr>
          <w:b/>
          <w:bCs/>
        </w:rPr>
        <w:t xml:space="preserve">REQUISITOS CLAVE </w:t>
      </w:r>
      <w:r>
        <w:rPr>
          <w:b/>
          <w:bCs/>
        </w:rPr>
        <w:t>QUE SE VALORARÁN DE FORMA POSITIVA</w:t>
      </w:r>
    </w:p>
    <w:p w14:paraId="14405A8F" w14:textId="52DA93A5" w:rsidR="00721273" w:rsidRPr="00721273" w:rsidRDefault="00721273" w:rsidP="00721273">
      <w:r w:rsidRPr="00721273">
        <w:t xml:space="preserve">Para </w:t>
      </w:r>
      <w:r>
        <w:t>un</w:t>
      </w:r>
      <w:r w:rsidRPr="00721273">
        <w:t xml:space="preserve"> proyecto </w:t>
      </w:r>
      <w:r>
        <w:t>con</w:t>
      </w:r>
      <w:r w:rsidRPr="00721273">
        <w:t xml:space="preserve"> </w:t>
      </w:r>
      <w:r w:rsidRPr="006907BF">
        <w:t>mayor calidad</w:t>
      </w:r>
      <w:r w:rsidRPr="006907BF">
        <w:t>,</w:t>
      </w:r>
      <w:r w:rsidRPr="00721273">
        <w:rPr>
          <w:b/>
          <w:bCs/>
        </w:rPr>
        <w:t xml:space="preserve"> </w:t>
      </w:r>
      <w:r w:rsidRPr="00721273">
        <w:t xml:space="preserve">se </w:t>
      </w:r>
      <w:r w:rsidR="006907BF">
        <w:t>deberá</w:t>
      </w:r>
      <w:r w:rsidR="00C141AA">
        <w:t>n</w:t>
      </w:r>
      <w:r>
        <w:t xml:space="preserve"> </w:t>
      </w:r>
      <w:r w:rsidRPr="00721273">
        <w:t>tener en cuenta</w:t>
      </w:r>
      <w:r>
        <w:rPr>
          <w:b/>
          <w:bCs/>
        </w:rPr>
        <w:t xml:space="preserve"> </w:t>
      </w:r>
      <w:r w:rsidRPr="00721273">
        <w:t>los siguientes requisitos</w:t>
      </w:r>
      <w:r w:rsidR="006907BF">
        <w:t xml:space="preserve"> (</w:t>
      </w:r>
      <w:r w:rsidR="00C141AA">
        <w:t>los que apliquen):</w:t>
      </w:r>
    </w:p>
    <w:p w14:paraId="3BA7ACB3" w14:textId="3F61941E" w:rsidR="008E0435" w:rsidRDefault="008E0435" w:rsidP="00E35275"/>
    <w:p w14:paraId="22784EE7" w14:textId="77777777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t>Aportación al ámbito local y regional (Cantabria):</w:t>
      </w:r>
      <w:r w:rsidRPr="00721273">
        <w:t xml:space="preserve"> el proyecto debe estar conectado con el tejido empresarial y productivo de la comunidad, contribuyendo a su desarrollo.</w:t>
      </w:r>
    </w:p>
    <w:p w14:paraId="7C77BE9E" w14:textId="01ABC5C2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t>Originalidad e innovación:</w:t>
      </w:r>
      <w:r w:rsidRPr="00721273">
        <w:t xml:space="preserve"> se valorará el carácter novedoso de la idea y el valor añadido que aporte frente a lo </w:t>
      </w:r>
      <w:r w:rsidR="008A4A69">
        <w:t>que ya existe.</w:t>
      </w:r>
    </w:p>
    <w:p w14:paraId="18D8B746" w14:textId="77777777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t>Viabilidad técnica y económica:</w:t>
      </w:r>
      <w:r w:rsidRPr="00721273">
        <w:t xml:space="preserve"> el proyecto debe ser realista, sostenible y demostrar que puede ponerse en marcha.</w:t>
      </w:r>
    </w:p>
    <w:p w14:paraId="4CFBC648" w14:textId="77777777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t>Compromiso social y medioambiental (Agenda 2030):</w:t>
      </w:r>
      <w:r w:rsidRPr="00721273">
        <w:t xml:space="preserve"> incorporar acciones que favorezcan la inclusión social, la sostenibilidad y el respeto al medio ambiente.</w:t>
      </w:r>
    </w:p>
    <w:p w14:paraId="71F2876D" w14:textId="77777777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lastRenderedPageBreak/>
        <w:t>Integración de TIC y digitalización:</w:t>
      </w:r>
      <w:r w:rsidRPr="00721273">
        <w:t xml:space="preserve"> aprovechar las nuevas tecnologías y herramientas digitales en la propuesta.</w:t>
      </w:r>
    </w:p>
    <w:p w14:paraId="0042678C" w14:textId="77777777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t>Prevención de Riesgos Laborales:</w:t>
      </w:r>
      <w:r w:rsidRPr="00721273">
        <w:t xml:space="preserve"> considerar medidas preventivas adecuadas relacionadas con la actividad propuesta.</w:t>
      </w:r>
    </w:p>
    <w:p w14:paraId="0E8B1E95" w14:textId="77777777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t>Perspectiva de género e inclusión:</w:t>
      </w:r>
      <w:r w:rsidRPr="00721273">
        <w:t xml:space="preserve"> promover la igualdad de oportunidades entre mujeres y hombres, así como la inclusión de personas con discapacidad u otros colectivos vulnerables.</w:t>
      </w:r>
    </w:p>
    <w:p w14:paraId="0A2100DE" w14:textId="77777777" w:rsidR="00721273" w:rsidRPr="00721273" w:rsidRDefault="00721273" w:rsidP="00721273">
      <w:pPr>
        <w:numPr>
          <w:ilvl w:val="0"/>
          <w:numId w:val="21"/>
        </w:numPr>
      </w:pPr>
      <w:r w:rsidRPr="00721273">
        <w:rPr>
          <w:b/>
          <w:bCs/>
        </w:rPr>
        <w:t>Calidad y mejora continua:</w:t>
      </w:r>
      <w:r w:rsidRPr="00721273">
        <w:t xml:space="preserve"> aplicar estándares de calidad y propuestas de mejora que refuercen la profesionalidad del proyecto.</w:t>
      </w:r>
    </w:p>
    <w:p w14:paraId="5A49F44E" w14:textId="77777777" w:rsidR="00721273" w:rsidRPr="00F50A8E" w:rsidRDefault="00721273" w:rsidP="00E35275"/>
    <w:sectPr w:rsidR="00721273" w:rsidRPr="00F50A8E" w:rsidSect="00A56761">
      <w:headerReference w:type="default" r:id="rId10"/>
      <w:footerReference w:type="default" r:id="rId11"/>
      <w:pgSz w:w="11906" w:h="16838"/>
      <w:pgMar w:top="2126" w:right="1701" w:bottom="1418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961CA" w14:textId="77777777" w:rsidR="004D5B2E" w:rsidRDefault="004D5B2E" w:rsidP="00DB777B">
      <w:r>
        <w:separator/>
      </w:r>
    </w:p>
  </w:endnote>
  <w:endnote w:type="continuationSeparator" w:id="0">
    <w:p w14:paraId="635A46B7" w14:textId="77777777" w:rsidR="004D5B2E" w:rsidRDefault="004D5B2E" w:rsidP="00DB777B">
      <w:r>
        <w:continuationSeparator/>
      </w:r>
    </w:p>
  </w:endnote>
  <w:endnote w:type="continuationNotice" w:id="1">
    <w:p w14:paraId="56C70747" w14:textId="77777777" w:rsidR="004D5B2E" w:rsidRDefault="004D5B2E" w:rsidP="00DB77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12331"/>
      <w:docPartObj>
        <w:docPartGallery w:val="Page Numbers (Bottom of Page)"/>
        <w:docPartUnique/>
      </w:docPartObj>
    </w:sdtPr>
    <w:sdtEndPr/>
    <w:sdtContent>
      <w:p w14:paraId="120E3524" w14:textId="77777777" w:rsidR="00682D9E" w:rsidRDefault="008B39C2" w:rsidP="00BC7355">
        <w:pPr>
          <w:pStyle w:val="Piedepgina"/>
          <w:tabs>
            <w:tab w:val="clear" w:pos="8504"/>
          </w:tabs>
          <w:ind w:right="-1"/>
          <w:jc w:val="center"/>
        </w:pPr>
        <w:r>
          <w:rPr>
            <w:rFonts w:ascii="Calibri" w:eastAsiaTheme="majorEastAsia" w:hAnsi="Calibri" w:cstheme="majorBidi"/>
            <w:noProof/>
            <w:color w:val="2F5496" w:themeColor="accent1" w:themeShade="BF"/>
            <w:sz w:val="32"/>
          </w:rPr>
          <mc:AlternateContent>
            <mc:Choice Requires="wps">
              <w:drawing>
                <wp:anchor distT="0" distB="0" distL="114300" distR="114300" simplePos="0" relativeHeight="251658247" behindDoc="0" locked="0" layoutInCell="1" allowOverlap="1" wp14:anchorId="4604CA59" wp14:editId="40D38B94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540000" cy="540000"/>
                  <wp:effectExtent l="0" t="0" r="0" b="0"/>
                  <wp:wrapNone/>
                  <wp:docPr id="33" name="Triángulo rectángulo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540000" cy="540000"/>
                          </a:xfrm>
                          <a:prstGeom prst="rtTriangle">
                            <a:avLst/>
                          </a:prstGeom>
                          <a:solidFill>
                            <a:srgbClr val="467F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7F00FCD"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Triángulo rectángulo 19" o:spid="_x0000_s1026" type="#_x0000_t6" style="position:absolute;margin-left:-8.7pt;margin-top:0;width:42.5pt;height:42.5pt;flip:x;z-index:2516674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" fillcolor="#467fbc" stroked="f" strokeweight="1pt">
                  <w10:wrap anchorx="page" anchory="page"/>
                </v:shape>
              </w:pict>
            </mc:Fallback>
          </mc:AlternateContent>
        </w:r>
        <w:r w:rsidR="00682D9E" w:rsidRPr="000843FF">
          <w:rPr>
            <w:rStyle w:val="Ttulo1Car"/>
          </w:rPr>
          <w:fldChar w:fldCharType="begin"/>
        </w:r>
        <w:r w:rsidR="00682D9E" w:rsidRPr="000843FF">
          <w:rPr>
            <w:rStyle w:val="Ttulo1Car"/>
          </w:rPr>
          <w:instrText>PAGE   \* MERGEFORMAT</w:instrText>
        </w:r>
        <w:r w:rsidR="00682D9E" w:rsidRPr="000843FF">
          <w:rPr>
            <w:rStyle w:val="Ttulo1Car"/>
          </w:rPr>
          <w:fldChar w:fldCharType="separate"/>
        </w:r>
        <w:r w:rsidR="00682D9E" w:rsidRPr="000843FF">
          <w:rPr>
            <w:rStyle w:val="Ttulo1Car"/>
          </w:rPr>
          <w:t>2</w:t>
        </w:r>
        <w:r w:rsidR="00682D9E" w:rsidRPr="000843FF">
          <w:rPr>
            <w:rStyle w:val="Ttulo1Car"/>
          </w:rPr>
          <w:fldChar w:fldCharType="end"/>
        </w:r>
      </w:p>
    </w:sdtContent>
  </w:sdt>
  <w:p w14:paraId="4619531C" w14:textId="77777777" w:rsidR="0088214C" w:rsidRDefault="008821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216F" w14:textId="77777777" w:rsidR="004D5B2E" w:rsidRDefault="004D5B2E" w:rsidP="00DB777B">
      <w:r>
        <w:separator/>
      </w:r>
    </w:p>
  </w:footnote>
  <w:footnote w:type="continuationSeparator" w:id="0">
    <w:p w14:paraId="2A0A66E2" w14:textId="77777777" w:rsidR="004D5B2E" w:rsidRDefault="004D5B2E" w:rsidP="00DB777B">
      <w:r>
        <w:continuationSeparator/>
      </w:r>
    </w:p>
  </w:footnote>
  <w:footnote w:type="continuationNotice" w:id="1">
    <w:p w14:paraId="304AA893" w14:textId="77777777" w:rsidR="004D5B2E" w:rsidRDefault="004D5B2E" w:rsidP="00DB77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6C89" w14:textId="77777777" w:rsidR="00C42B38" w:rsidRDefault="004A6C72" w:rsidP="00DB777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F09F9EF" wp14:editId="1CC633E5">
              <wp:simplePos x="0" y="0"/>
              <wp:positionH relativeFrom="page">
                <wp:posOffset>5118100</wp:posOffset>
              </wp:positionH>
              <wp:positionV relativeFrom="paragraph">
                <wp:posOffset>-507365</wp:posOffset>
              </wp:positionV>
              <wp:extent cx="3018790" cy="777875"/>
              <wp:effectExtent l="0" t="0" r="0" b="3175"/>
              <wp:wrapNone/>
              <wp:docPr id="29" name="Paralelogram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8790" cy="777875"/>
                      </a:xfrm>
                      <a:prstGeom prst="parallelogram">
                        <a:avLst>
                          <a:gd name="adj" fmla="val 99565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7DAC71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elogramo 12" o:spid="_x0000_s1026" type="#_x0000_t7" style="position:absolute;margin-left:403pt;margin-top:-39.95pt;width:237.7pt;height:61.25pt;z-index:251656199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" adj="5542" fillcolor="white [3212]" stroked="f" strokeweight="1pt">
              <w10:wrap anchorx="page"/>
            </v:shape>
          </w:pict>
        </mc:Fallback>
      </mc:AlternateContent>
    </w:r>
    <w:r w:rsidR="001F4844">
      <w:rPr>
        <w:noProof/>
      </w:rPr>
      <w:drawing>
        <wp:anchor distT="0" distB="0" distL="114300" distR="114300" simplePos="0" relativeHeight="251658246" behindDoc="0" locked="0" layoutInCell="1" allowOverlap="1" wp14:anchorId="7AC1AB82" wp14:editId="72DD99D4">
          <wp:simplePos x="0" y="0"/>
          <wp:positionH relativeFrom="column">
            <wp:posOffset>5177790</wp:posOffset>
          </wp:positionH>
          <wp:positionV relativeFrom="paragraph">
            <wp:posOffset>-297815</wp:posOffset>
          </wp:positionV>
          <wp:extent cx="1146810" cy="962025"/>
          <wp:effectExtent l="0" t="0" r="0" b="9525"/>
          <wp:wrapSquare wrapText="bothSides"/>
          <wp:docPr id="40" name="Imagen 1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n 25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6810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A6340BE" wp14:editId="0CB79411">
              <wp:simplePos x="0" y="0"/>
              <wp:positionH relativeFrom="page">
                <wp:align>left</wp:align>
              </wp:positionH>
              <wp:positionV relativeFrom="paragraph">
                <wp:posOffset>-450215</wp:posOffset>
              </wp:positionV>
              <wp:extent cx="7908878" cy="467995"/>
              <wp:effectExtent l="0" t="0" r="0" b="8255"/>
              <wp:wrapNone/>
              <wp:docPr id="14" name="Flech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8878" cy="467995"/>
                      </a:xfrm>
                      <a:prstGeom prst="homePlate">
                        <a:avLst/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18FB895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Flecha: pentágono 14" o:spid="_x0000_s1026" type="#_x0000_t15" style="position:absolute;margin-left:0;margin-top:-35.45pt;width:622.75pt;height:36.85pt;z-index:251651079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" adj="20961" fillcolor="#467fbc" stroked="f" strokeweight="1pt">
              <w10:wrap anchorx="page"/>
            </v:shape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B7F7E2" wp14:editId="21ADA3A5">
              <wp:simplePos x="0" y="0"/>
              <wp:positionH relativeFrom="column">
                <wp:posOffset>-1233388</wp:posOffset>
              </wp:positionH>
              <wp:positionV relativeFrom="paragraph">
                <wp:posOffset>-767241</wp:posOffset>
              </wp:positionV>
              <wp:extent cx="634266" cy="618409"/>
              <wp:effectExtent l="133350" t="133350" r="52070" b="14414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050795">
                        <a:off x="0" y="0"/>
                        <a:ext cx="634266" cy="61840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364E98" id="Rectángulo 15" o:spid="_x0000_s1026" style="position:absolute;margin-left:-97.1pt;margin-top:-60.4pt;width:49.95pt;height:48.7pt;rotation:-2784412fd;z-index:251652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" fillcolor="white [3212]" stroked="f" strokeweight="1pt"/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D6BC53D" wp14:editId="4A7A75E6">
              <wp:simplePos x="0" y="0"/>
              <wp:positionH relativeFrom="column">
                <wp:posOffset>-1080491</wp:posOffset>
              </wp:positionH>
              <wp:positionV relativeFrom="paragraph">
                <wp:posOffset>-340024</wp:posOffset>
              </wp:positionV>
              <wp:extent cx="360000" cy="360000"/>
              <wp:effectExtent l="0" t="0" r="2540" b="2540"/>
              <wp:wrapNone/>
              <wp:docPr id="11" name="Triángulo 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tTriangle">
                        <a:avLst/>
                      </a:prstGeom>
                      <a:solidFill>
                        <a:srgbClr val="1F4E7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0CB70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ángulo rectángulo 16" o:spid="_x0000_s1026" type="#_x0000_t6" style="position:absolute;margin-left:-85.1pt;margin-top:-26.75pt;width:28.35pt;height:28.35pt;z-index:251653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" fillcolor="#1f4e79" stroked="f" strokeweight="1pt"/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5709CFFF" wp14:editId="2E7D4281">
              <wp:simplePos x="0" y="0"/>
              <wp:positionH relativeFrom="column">
                <wp:posOffset>-493281</wp:posOffset>
              </wp:positionH>
              <wp:positionV relativeFrom="paragraph">
                <wp:posOffset>-354681</wp:posOffset>
              </wp:positionV>
              <wp:extent cx="5063319" cy="308610"/>
              <wp:effectExtent l="0" t="0" r="0" b="0"/>
              <wp:wrapNone/>
              <wp:docPr id="8" name="Cuadro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63319" cy="3086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95107E" w14:textId="7A541887" w:rsidR="00F43FFA" w:rsidRPr="0092206F" w:rsidRDefault="00F43FFA" w:rsidP="00DB777B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PROYECTO </w:t>
                          </w:r>
                          <w:r w:rsidR="0043415E">
                            <w:rPr>
                              <w:color w:val="FFFFFF" w:themeColor="background1"/>
                            </w:rPr>
                            <w:t xml:space="preserve">INTERMODULAR </w:t>
                          </w:r>
                          <w:r w:rsidR="00DC3430">
                            <w:rPr>
                              <w:color w:val="FFFFFF" w:themeColor="background1"/>
                            </w:rPr>
                            <w:t xml:space="preserve">DE </w:t>
                          </w:r>
                          <w:r w:rsidR="00FF6F8B">
                            <w:rPr>
                              <w:color w:val="FFFFFF" w:themeColor="background1"/>
                            </w:rPr>
                            <w:t>ADMINISTRACIÓN Y FINANZAS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9CFFF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26" type="#_x0000_t202" style="position:absolute;left:0;text-align:left;margin-left:-38.85pt;margin-top:-27.95pt;width:398.7pt;height:24.3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" filled="f" stroked="f" strokeweight=".5pt">
              <v:textbox>
                <w:txbxContent>
                  <w:p w14:paraId="0295107E" w14:textId="7A541887" w:rsidR="00F43FFA" w:rsidRPr="0092206F" w:rsidRDefault="00F43FFA" w:rsidP="00DB777B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 xml:space="preserve">PROYECTO </w:t>
                    </w:r>
                    <w:r w:rsidR="0043415E">
                      <w:rPr>
                        <w:color w:val="FFFFFF" w:themeColor="background1"/>
                      </w:rPr>
                      <w:t xml:space="preserve">INTERMODULAR </w:t>
                    </w:r>
                    <w:r w:rsidR="00DC3430">
                      <w:rPr>
                        <w:color w:val="FFFFFF" w:themeColor="background1"/>
                      </w:rPr>
                      <w:t xml:space="preserve">DE </w:t>
                    </w:r>
                    <w:r w:rsidR="00FF6F8B">
                      <w:rPr>
                        <w:color w:val="FFFFFF" w:themeColor="background1"/>
                      </w:rPr>
                      <w:t>ADMINISTRACIÓN Y FINANZAS</w:t>
                    </w:r>
                  </w:p>
                </w:txbxContent>
              </v:textbox>
            </v:shape>
          </w:pict>
        </mc:Fallback>
      </mc:AlternateContent>
    </w:r>
    <w:r w:rsidR="00C42B38">
      <w:tab/>
    </w:r>
    <w:r w:rsidR="00C42B38" w:rsidRPr="00C42B38">
      <w:rPr>
        <w:noProof/>
      </w:rPr>
      <w:drawing>
        <wp:anchor distT="0" distB="0" distL="114300" distR="114300" simplePos="0" relativeHeight="251658240" behindDoc="0" locked="0" layoutInCell="1" allowOverlap="1" wp14:anchorId="166D12AD" wp14:editId="71723915">
          <wp:simplePos x="0" y="0"/>
          <wp:positionH relativeFrom="column">
            <wp:posOffset>9897110</wp:posOffset>
          </wp:positionH>
          <wp:positionV relativeFrom="paragraph">
            <wp:posOffset>301625</wp:posOffset>
          </wp:positionV>
          <wp:extent cx="1998885" cy="1679063"/>
          <wp:effectExtent l="0" t="0" r="1905" b="0"/>
          <wp:wrapNone/>
          <wp:docPr id="41" name="Imagen 18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5513079-EA6A-B182-DE5E-87C2496FF3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3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E5513079-EA6A-B182-DE5E-87C2496FF3A6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8885" cy="1679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8D7"/>
    <w:multiLevelType w:val="hybridMultilevel"/>
    <w:tmpl w:val="7C96E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F4287"/>
    <w:multiLevelType w:val="multilevel"/>
    <w:tmpl w:val="FEF80978"/>
    <w:lvl w:ilvl="0">
      <w:start w:val="1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38" w:hanging="9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5" w:hanging="9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5414078"/>
    <w:multiLevelType w:val="hybridMultilevel"/>
    <w:tmpl w:val="A5F2C46E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2B14D9"/>
    <w:multiLevelType w:val="hybridMultilevel"/>
    <w:tmpl w:val="EF0C31F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76FA2"/>
    <w:multiLevelType w:val="hybridMultilevel"/>
    <w:tmpl w:val="F61067F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D61DB"/>
    <w:multiLevelType w:val="hybridMultilevel"/>
    <w:tmpl w:val="F57C182A"/>
    <w:lvl w:ilvl="0" w:tplc="9CE0E9C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925B1"/>
    <w:multiLevelType w:val="hybridMultilevel"/>
    <w:tmpl w:val="74788EC6"/>
    <w:lvl w:ilvl="0" w:tplc="2B746C2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AB7D08"/>
    <w:multiLevelType w:val="multilevel"/>
    <w:tmpl w:val="21E0D3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E281961"/>
    <w:multiLevelType w:val="multilevel"/>
    <w:tmpl w:val="A91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6EC5"/>
    <w:multiLevelType w:val="hybridMultilevel"/>
    <w:tmpl w:val="927C188A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6242B"/>
    <w:multiLevelType w:val="multilevel"/>
    <w:tmpl w:val="7E18F3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C232899"/>
    <w:multiLevelType w:val="hybridMultilevel"/>
    <w:tmpl w:val="3AC2B8D6"/>
    <w:lvl w:ilvl="0" w:tplc="0C0A000F">
      <w:start w:val="1"/>
      <w:numFmt w:val="decimal"/>
      <w:lvlText w:val="%1."/>
      <w:lvlJc w:val="left"/>
      <w:pPr>
        <w:ind w:left="68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0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2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4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56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28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0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2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44" w:hanging="180"/>
      </w:pPr>
      <w:rPr>
        <w:rFonts w:cs="Times New Roman"/>
      </w:rPr>
    </w:lvl>
  </w:abstractNum>
  <w:abstractNum w:abstractNumId="12" w15:restartNumberingAfterBreak="0">
    <w:nsid w:val="50A636A9"/>
    <w:multiLevelType w:val="hybridMultilevel"/>
    <w:tmpl w:val="724424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4556E"/>
    <w:multiLevelType w:val="multilevel"/>
    <w:tmpl w:val="631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770AB"/>
    <w:multiLevelType w:val="multilevel"/>
    <w:tmpl w:val="3D5C4CEE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5" w15:restartNumberingAfterBreak="0">
    <w:nsid w:val="5B5B6AC5"/>
    <w:multiLevelType w:val="hybridMultilevel"/>
    <w:tmpl w:val="BCE2A838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777B7"/>
    <w:multiLevelType w:val="hybridMultilevel"/>
    <w:tmpl w:val="E79E49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4AD10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43241"/>
    <w:multiLevelType w:val="hybridMultilevel"/>
    <w:tmpl w:val="22208200"/>
    <w:lvl w:ilvl="0" w:tplc="78EA1B5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5F4500"/>
    <w:multiLevelType w:val="hybridMultilevel"/>
    <w:tmpl w:val="B8842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17F6B"/>
    <w:multiLevelType w:val="hybridMultilevel"/>
    <w:tmpl w:val="6504A44C"/>
    <w:lvl w:ilvl="0" w:tplc="5F5CB7A2">
      <w:start w:val="1"/>
      <w:numFmt w:val="bullet"/>
      <w:pStyle w:val="Vieta"/>
      <w:lvlText w:val="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11C5F"/>
    <w:multiLevelType w:val="hybridMultilevel"/>
    <w:tmpl w:val="037645D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5643971">
    <w:abstractNumId w:val="1"/>
  </w:num>
  <w:num w:numId="2" w16cid:durableId="1653169453">
    <w:abstractNumId w:val="14"/>
  </w:num>
  <w:num w:numId="3" w16cid:durableId="1656452728">
    <w:abstractNumId w:val="9"/>
  </w:num>
  <w:num w:numId="4" w16cid:durableId="1085567432">
    <w:abstractNumId w:val="15"/>
  </w:num>
  <w:num w:numId="5" w16cid:durableId="1516990948">
    <w:abstractNumId w:val="3"/>
  </w:num>
  <w:num w:numId="6" w16cid:durableId="978607139">
    <w:abstractNumId w:val="0"/>
  </w:num>
  <w:num w:numId="7" w16cid:durableId="61174383">
    <w:abstractNumId w:val="19"/>
  </w:num>
  <w:num w:numId="8" w16cid:durableId="1991860416">
    <w:abstractNumId w:val="11"/>
  </w:num>
  <w:num w:numId="9" w16cid:durableId="1407848672">
    <w:abstractNumId w:val="4"/>
  </w:num>
  <w:num w:numId="10" w16cid:durableId="193079498">
    <w:abstractNumId w:val="2"/>
  </w:num>
  <w:num w:numId="11" w16cid:durableId="282737933">
    <w:abstractNumId w:val="18"/>
  </w:num>
  <w:num w:numId="12" w16cid:durableId="1309045312">
    <w:abstractNumId w:val="7"/>
  </w:num>
  <w:num w:numId="13" w16cid:durableId="1122268071">
    <w:abstractNumId w:val="10"/>
  </w:num>
  <w:num w:numId="14" w16cid:durableId="2122726077">
    <w:abstractNumId w:val="6"/>
  </w:num>
  <w:num w:numId="15" w16cid:durableId="834882260">
    <w:abstractNumId w:val="16"/>
  </w:num>
  <w:num w:numId="16" w16cid:durableId="909385202">
    <w:abstractNumId w:val="20"/>
  </w:num>
  <w:num w:numId="17" w16cid:durableId="1718430801">
    <w:abstractNumId w:val="12"/>
  </w:num>
  <w:num w:numId="18" w16cid:durableId="1538276591">
    <w:abstractNumId w:val="5"/>
  </w:num>
  <w:num w:numId="19" w16cid:durableId="798840508">
    <w:abstractNumId w:val="17"/>
  </w:num>
  <w:num w:numId="20" w16cid:durableId="538858626">
    <w:abstractNumId w:val="8"/>
  </w:num>
  <w:num w:numId="21" w16cid:durableId="11646658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FA"/>
    <w:rsid w:val="00013262"/>
    <w:rsid w:val="00013752"/>
    <w:rsid w:val="00017F4F"/>
    <w:rsid w:val="000521DC"/>
    <w:rsid w:val="00060DCE"/>
    <w:rsid w:val="00073631"/>
    <w:rsid w:val="00080D6E"/>
    <w:rsid w:val="000820D5"/>
    <w:rsid w:val="0008278D"/>
    <w:rsid w:val="000843FF"/>
    <w:rsid w:val="00094AF1"/>
    <w:rsid w:val="000955DC"/>
    <w:rsid w:val="000957CB"/>
    <w:rsid w:val="000B4658"/>
    <w:rsid w:val="000C009A"/>
    <w:rsid w:val="000C57A2"/>
    <w:rsid w:val="000E439C"/>
    <w:rsid w:val="000E710D"/>
    <w:rsid w:val="000E7619"/>
    <w:rsid w:val="000F2DDA"/>
    <w:rsid w:val="000F5E86"/>
    <w:rsid w:val="0010442A"/>
    <w:rsid w:val="0011265F"/>
    <w:rsid w:val="00117D51"/>
    <w:rsid w:val="00125CD5"/>
    <w:rsid w:val="00130E3B"/>
    <w:rsid w:val="001413E6"/>
    <w:rsid w:val="0014143C"/>
    <w:rsid w:val="00154B3D"/>
    <w:rsid w:val="00160297"/>
    <w:rsid w:val="00172A93"/>
    <w:rsid w:val="001748C2"/>
    <w:rsid w:val="00187C2E"/>
    <w:rsid w:val="0019261E"/>
    <w:rsid w:val="001B33F3"/>
    <w:rsid w:val="001B4C94"/>
    <w:rsid w:val="001B5BF5"/>
    <w:rsid w:val="001B6BF5"/>
    <w:rsid w:val="001C262E"/>
    <w:rsid w:val="001D688C"/>
    <w:rsid w:val="001E0096"/>
    <w:rsid w:val="001E656F"/>
    <w:rsid w:val="001F4844"/>
    <w:rsid w:val="001F627A"/>
    <w:rsid w:val="00201244"/>
    <w:rsid w:val="002060BC"/>
    <w:rsid w:val="002119BE"/>
    <w:rsid w:val="002154CF"/>
    <w:rsid w:val="002229CC"/>
    <w:rsid w:val="002405CB"/>
    <w:rsid w:val="0024469E"/>
    <w:rsid w:val="002509ED"/>
    <w:rsid w:val="002526ED"/>
    <w:rsid w:val="00255B86"/>
    <w:rsid w:val="00262AB3"/>
    <w:rsid w:val="0026384B"/>
    <w:rsid w:val="002828E9"/>
    <w:rsid w:val="0028336A"/>
    <w:rsid w:val="00295CB9"/>
    <w:rsid w:val="002A1A3C"/>
    <w:rsid w:val="002A2667"/>
    <w:rsid w:val="002A6D84"/>
    <w:rsid w:val="002D53E8"/>
    <w:rsid w:val="002F4297"/>
    <w:rsid w:val="002F5CE4"/>
    <w:rsid w:val="0031473F"/>
    <w:rsid w:val="00331176"/>
    <w:rsid w:val="003332D8"/>
    <w:rsid w:val="00341265"/>
    <w:rsid w:val="0034343B"/>
    <w:rsid w:val="00353790"/>
    <w:rsid w:val="0036568C"/>
    <w:rsid w:val="00370556"/>
    <w:rsid w:val="003813C8"/>
    <w:rsid w:val="003915E6"/>
    <w:rsid w:val="003A26A1"/>
    <w:rsid w:val="003A5DFD"/>
    <w:rsid w:val="003B6DD4"/>
    <w:rsid w:val="003D2D8F"/>
    <w:rsid w:val="003D609B"/>
    <w:rsid w:val="003F2CB6"/>
    <w:rsid w:val="00402EE6"/>
    <w:rsid w:val="00405864"/>
    <w:rsid w:val="00410C68"/>
    <w:rsid w:val="004333D5"/>
    <w:rsid w:val="0043415E"/>
    <w:rsid w:val="00455603"/>
    <w:rsid w:val="004626A6"/>
    <w:rsid w:val="0047122D"/>
    <w:rsid w:val="00472438"/>
    <w:rsid w:val="004A07E0"/>
    <w:rsid w:val="004A6C72"/>
    <w:rsid w:val="004B7F3E"/>
    <w:rsid w:val="004C5DDA"/>
    <w:rsid w:val="004D0CE1"/>
    <w:rsid w:val="004D5586"/>
    <w:rsid w:val="004D5B2E"/>
    <w:rsid w:val="004D63CE"/>
    <w:rsid w:val="004E0CD7"/>
    <w:rsid w:val="00517D3F"/>
    <w:rsid w:val="005229B4"/>
    <w:rsid w:val="0054026E"/>
    <w:rsid w:val="005423ED"/>
    <w:rsid w:val="00546C88"/>
    <w:rsid w:val="00550451"/>
    <w:rsid w:val="005601C7"/>
    <w:rsid w:val="005624AA"/>
    <w:rsid w:val="00582C3B"/>
    <w:rsid w:val="00585C96"/>
    <w:rsid w:val="005A23FC"/>
    <w:rsid w:val="005B14DF"/>
    <w:rsid w:val="005B25F4"/>
    <w:rsid w:val="005D1FE9"/>
    <w:rsid w:val="005D2EA6"/>
    <w:rsid w:val="005D6AFC"/>
    <w:rsid w:val="005D74A5"/>
    <w:rsid w:val="005F670C"/>
    <w:rsid w:val="00600163"/>
    <w:rsid w:val="0061342E"/>
    <w:rsid w:val="006201EC"/>
    <w:rsid w:val="00631899"/>
    <w:rsid w:val="0063733C"/>
    <w:rsid w:val="006769F0"/>
    <w:rsid w:val="00681BEA"/>
    <w:rsid w:val="00682D9E"/>
    <w:rsid w:val="00690239"/>
    <w:rsid w:val="00690351"/>
    <w:rsid w:val="006907BF"/>
    <w:rsid w:val="00694F77"/>
    <w:rsid w:val="00695C33"/>
    <w:rsid w:val="006A1B52"/>
    <w:rsid w:val="006A4F05"/>
    <w:rsid w:val="006C0D28"/>
    <w:rsid w:val="006D4DB0"/>
    <w:rsid w:val="006E322A"/>
    <w:rsid w:val="00712B8D"/>
    <w:rsid w:val="00714567"/>
    <w:rsid w:val="00721273"/>
    <w:rsid w:val="007318C8"/>
    <w:rsid w:val="00737CAF"/>
    <w:rsid w:val="00746CA1"/>
    <w:rsid w:val="007618AB"/>
    <w:rsid w:val="007618B4"/>
    <w:rsid w:val="00792B12"/>
    <w:rsid w:val="00794FC1"/>
    <w:rsid w:val="007A0D80"/>
    <w:rsid w:val="007A5E56"/>
    <w:rsid w:val="007B2F1E"/>
    <w:rsid w:val="007C436A"/>
    <w:rsid w:val="007C4381"/>
    <w:rsid w:val="007D58D7"/>
    <w:rsid w:val="007F008B"/>
    <w:rsid w:val="007F2232"/>
    <w:rsid w:val="008048D5"/>
    <w:rsid w:val="00804D18"/>
    <w:rsid w:val="00811141"/>
    <w:rsid w:val="00822673"/>
    <w:rsid w:val="0082431D"/>
    <w:rsid w:val="0082440B"/>
    <w:rsid w:val="0083476B"/>
    <w:rsid w:val="0083526F"/>
    <w:rsid w:val="00851AC0"/>
    <w:rsid w:val="00852887"/>
    <w:rsid w:val="00852989"/>
    <w:rsid w:val="00862277"/>
    <w:rsid w:val="008625DB"/>
    <w:rsid w:val="00866B6B"/>
    <w:rsid w:val="00871B4F"/>
    <w:rsid w:val="008720B8"/>
    <w:rsid w:val="0088214C"/>
    <w:rsid w:val="008829C4"/>
    <w:rsid w:val="0089168E"/>
    <w:rsid w:val="008936DE"/>
    <w:rsid w:val="008A1E7E"/>
    <w:rsid w:val="008A4A69"/>
    <w:rsid w:val="008A4FB5"/>
    <w:rsid w:val="008B002C"/>
    <w:rsid w:val="008B39C2"/>
    <w:rsid w:val="008B4F41"/>
    <w:rsid w:val="008B5216"/>
    <w:rsid w:val="008E0435"/>
    <w:rsid w:val="008E4A2F"/>
    <w:rsid w:val="008E72D1"/>
    <w:rsid w:val="008F20A4"/>
    <w:rsid w:val="00900F07"/>
    <w:rsid w:val="00905C4D"/>
    <w:rsid w:val="00920888"/>
    <w:rsid w:val="0092206F"/>
    <w:rsid w:val="00930B00"/>
    <w:rsid w:val="0093361C"/>
    <w:rsid w:val="009343F5"/>
    <w:rsid w:val="00941AF4"/>
    <w:rsid w:val="0095239D"/>
    <w:rsid w:val="00952612"/>
    <w:rsid w:val="009741B2"/>
    <w:rsid w:val="009A215F"/>
    <w:rsid w:val="009A6B82"/>
    <w:rsid w:val="009B42EF"/>
    <w:rsid w:val="009B4B2D"/>
    <w:rsid w:val="009B6861"/>
    <w:rsid w:val="009C3F0D"/>
    <w:rsid w:val="009C61D2"/>
    <w:rsid w:val="009E6C69"/>
    <w:rsid w:val="00A02A78"/>
    <w:rsid w:val="00A332E7"/>
    <w:rsid w:val="00A4217E"/>
    <w:rsid w:val="00A56761"/>
    <w:rsid w:val="00A64EAF"/>
    <w:rsid w:val="00A67C11"/>
    <w:rsid w:val="00A74A11"/>
    <w:rsid w:val="00A83353"/>
    <w:rsid w:val="00AA017C"/>
    <w:rsid w:val="00AC441A"/>
    <w:rsid w:val="00AE282C"/>
    <w:rsid w:val="00AE4022"/>
    <w:rsid w:val="00AE4782"/>
    <w:rsid w:val="00AF303A"/>
    <w:rsid w:val="00AF39EE"/>
    <w:rsid w:val="00B2162D"/>
    <w:rsid w:val="00B26F11"/>
    <w:rsid w:val="00B31F64"/>
    <w:rsid w:val="00B353B0"/>
    <w:rsid w:val="00B5101D"/>
    <w:rsid w:val="00B57C8B"/>
    <w:rsid w:val="00B71CE8"/>
    <w:rsid w:val="00B71FB8"/>
    <w:rsid w:val="00B75299"/>
    <w:rsid w:val="00B77F6C"/>
    <w:rsid w:val="00B87849"/>
    <w:rsid w:val="00BA5B6D"/>
    <w:rsid w:val="00BB6D5E"/>
    <w:rsid w:val="00BC39A8"/>
    <w:rsid w:val="00BC7355"/>
    <w:rsid w:val="00BD1011"/>
    <w:rsid w:val="00BD24EC"/>
    <w:rsid w:val="00BE748D"/>
    <w:rsid w:val="00C02078"/>
    <w:rsid w:val="00C141AA"/>
    <w:rsid w:val="00C24024"/>
    <w:rsid w:val="00C42B38"/>
    <w:rsid w:val="00C435BD"/>
    <w:rsid w:val="00C44A45"/>
    <w:rsid w:val="00C50B18"/>
    <w:rsid w:val="00C55A81"/>
    <w:rsid w:val="00C611C3"/>
    <w:rsid w:val="00C7155F"/>
    <w:rsid w:val="00C7715E"/>
    <w:rsid w:val="00C82CAD"/>
    <w:rsid w:val="00C868C7"/>
    <w:rsid w:val="00C965E0"/>
    <w:rsid w:val="00CB226B"/>
    <w:rsid w:val="00CB3FF5"/>
    <w:rsid w:val="00CC36EE"/>
    <w:rsid w:val="00CE09F2"/>
    <w:rsid w:val="00CE0DE9"/>
    <w:rsid w:val="00CF176C"/>
    <w:rsid w:val="00CF7043"/>
    <w:rsid w:val="00D04A29"/>
    <w:rsid w:val="00D16E9C"/>
    <w:rsid w:val="00D263DB"/>
    <w:rsid w:val="00D27BD1"/>
    <w:rsid w:val="00D32C71"/>
    <w:rsid w:val="00D45AFA"/>
    <w:rsid w:val="00D51BF4"/>
    <w:rsid w:val="00D56F83"/>
    <w:rsid w:val="00D6191F"/>
    <w:rsid w:val="00D66E88"/>
    <w:rsid w:val="00D67480"/>
    <w:rsid w:val="00D738D7"/>
    <w:rsid w:val="00D747B4"/>
    <w:rsid w:val="00D9523F"/>
    <w:rsid w:val="00DA6C8C"/>
    <w:rsid w:val="00DB112A"/>
    <w:rsid w:val="00DB777B"/>
    <w:rsid w:val="00DC02E6"/>
    <w:rsid w:val="00DC26AA"/>
    <w:rsid w:val="00DC3430"/>
    <w:rsid w:val="00DD240B"/>
    <w:rsid w:val="00DD4159"/>
    <w:rsid w:val="00DD502B"/>
    <w:rsid w:val="00E0190F"/>
    <w:rsid w:val="00E03F3E"/>
    <w:rsid w:val="00E14552"/>
    <w:rsid w:val="00E14AFF"/>
    <w:rsid w:val="00E17416"/>
    <w:rsid w:val="00E3166E"/>
    <w:rsid w:val="00E35275"/>
    <w:rsid w:val="00E36270"/>
    <w:rsid w:val="00E421FB"/>
    <w:rsid w:val="00E42E8D"/>
    <w:rsid w:val="00E43A5C"/>
    <w:rsid w:val="00E50A88"/>
    <w:rsid w:val="00E54FD7"/>
    <w:rsid w:val="00E563A5"/>
    <w:rsid w:val="00E57C32"/>
    <w:rsid w:val="00E75DBF"/>
    <w:rsid w:val="00E828EF"/>
    <w:rsid w:val="00E8534C"/>
    <w:rsid w:val="00E87FC3"/>
    <w:rsid w:val="00EA129C"/>
    <w:rsid w:val="00EB0E08"/>
    <w:rsid w:val="00EB1955"/>
    <w:rsid w:val="00EB278E"/>
    <w:rsid w:val="00ED3A92"/>
    <w:rsid w:val="00EE3563"/>
    <w:rsid w:val="00EE4035"/>
    <w:rsid w:val="00EF32DD"/>
    <w:rsid w:val="00F01D06"/>
    <w:rsid w:val="00F07310"/>
    <w:rsid w:val="00F11DED"/>
    <w:rsid w:val="00F1290F"/>
    <w:rsid w:val="00F26595"/>
    <w:rsid w:val="00F425E7"/>
    <w:rsid w:val="00F43FFA"/>
    <w:rsid w:val="00F50A8E"/>
    <w:rsid w:val="00F530ED"/>
    <w:rsid w:val="00F65769"/>
    <w:rsid w:val="00F7064A"/>
    <w:rsid w:val="00F95445"/>
    <w:rsid w:val="00F96440"/>
    <w:rsid w:val="00FA3F73"/>
    <w:rsid w:val="00FB5B76"/>
    <w:rsid w:val="00FC4DC2"/>
    <w:rsid w:val="00FC557F"/>
    <w:rsid w:val="00FC58C8"/>
    <w:rsid w:val="00FE313D"/>
    <w:rsid w:val="00FE40FB"/>
    <w:rsid w:val="00FF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397F8"/>
  <w15:chartTrackingRefBased/>
  <w15:docId w15:val="{095F4F18-E17C-43D9-B2E7-779ADDB2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F50A8E"/>
    <w:pPr>
      <w:spacing w:after="0" w:line="360" w:lineRule="exact"/>
      <w:jc w:val="both"/>
    </w:pPr>
    <w:rPr>
      <w:color w:val="3B3838" w:themeColor="background2" w:themeShade="40"/>
    </w:rPr>
  </w:style>
  <w:style w:type="paragraph" w:styleId="Ttulo1">
    <w:name w:val="heading 1"/>
    <w:aliases w:val="Título Decroly"/>
    <w:basedOn w:val="Normal"/>
    <w:next w:val="Normal"/>
    <w:link w:val="Ttulo1Car"/>
    <w:uiPriority w:val="9"/>
    <w:qFormat/>
    <w:rsid w:val="00DC26AA"/>
    <w:pPr>
      <w:keepNext/>
      <w:keepLines/>
      <w:tabs>
        <w:tab w:val="right" w:pos="8314"/>
      </w:tabs>
      <w:spacing w:before="240"/>
      <w:outlineLvl w:val="0"/>
    </w:pPr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0239"/>
    <w:pPr>
      <w:keepNext/>
      <w:keepLines/>
      <w:spacing w:before="40"/>
      <w:outlineLvl w:val="1"/>
    </w:pPr>
    <w:rPr>
      <w:rFonts w:eastAsiaTheme="majorEastAsia" w:cstheme="minorHAns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D6E"/>
  </w:style>
  <w:style w:type="paragraph" w:styleId="Piedepgina">
    <w:name w:val="footer"/>
    <w:basedOn w:val="Normal"/>
    <w:link w:val="Piedepgina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D6E"/>
  </w:style>
  <w:style w:type="character" w:customStyle="1" w:styleId="Ttulo1Car">
    <w:name w:val="Título 1 Car"/>
    <w:aliases w:val="Título Decroly Car"/>
    <w:basedOn w:val="Fuentedeprrafopredeter"/>
    <w:link w:val="Ttulo1"/>
    <w:uiPriority w:val="9"/>
    <w:rsid w:val="00DC26AA"/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Sinespaciado">
    <w:name w:val="No Spacing"/>
    <w:aliases w:val="Destacado"/>
    <w:uiPriority w:val="1"/>
    <w:qFormat/>
    <w:rsid w:val="00D263DB"/>
    <w:pPr>
      <w:spacing w:after="0" w:line="240" w:lineRule="auto"/>
      <w:jc w:val="both"/>
    </w:pPr>
    <w:rPr>
      <w:color w:val="3B3838" w:themeColor="background2" w:themeShade="40"/>
      <w:sz w:val="28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117D51"/>
    <w:pPr>
      <w:ind w:left="720"/>
      <w:contextualSpacing/>
    </w:pPr>
  </w:style>
  <w:style w:type="paragraph" w:styleId="Ttulo">
    <w:name w:val="Title"/>
    <w:aliases w:val="UF"/>
    <w:basedOn w:val="Normal"/>
    <w:next w:val="Normal"/>
    <w:link w:val="TtuloCar"/>
    <w:uiPriority w:val="10"/>
    <w:qFormat/>
    <w:rsid w:val="00125CD5"/>
    <w:pPr>
      <w:spacing w:line="240" w:lineRule="auto"/>
      <w:ind w:right="190"/>
      <w:jc w:val="right"/>
    </w:pPr>
    <w:rPr>
      <w:rFonts w:ascii="Avenir Next LT Pro Demi" w:hAnsi="Avenir Next LT Pro Demi"/>
      <w:color w:val="A5BBE3"/>
      <w:kern w:val="24"/>
      <w:sz w:val="220"/>
      <w:szCs w:val="220"/>
    </w:rPr>
  </w:style>
  <w:style w:type="character" w:customStyle="1" w:styleId="TtuloCar">
    <w:name w:val="Título Car"/>
    <w:aliases w:val="UF Car"/>
    <w:basedOn w:val="Fuentedeprrafopredeter"/>
    <w:link w:val="Ttulo"/>
    <w:uiPriority w:val="10"/>
    <w:rsid w:val="00125CD5"/>
    <w:rPr>
      <w:rFonts w:ascii="Avenir Next LT Pro Demi" w:hAnsi="Avenir Next LT Pro Demi"/>
      <w:color w:val="A5BBE3"/>
      <w:kern w:val="24"/>
      <w:sz w:val="220"/>
      <w:szCs w:val="220"/>
    </w:rPr>
  </w:style>
  <w:style w:type="paragraph" w:styleId="Subttulo">
    <w:name w:val="Subtitle"/>
    <w:aliases w:val="Unidad Formativa"/>
    <w:basedOn w:val="Normal"/>
    <w:next w:val="Normal"/>
    <w:link w:val="SubttuloCar"/>
    <w:uiPriority w:val="11"/>
    <w:qFormat/>
    <w:rsid w:val="00341265"/>
    <w:pPr>
      <w:spacing w:line="240" w:lineRule="auto"/>
      <w:ind w:right="190"/>
      <w:jc w:val="right"/>
    </w:pPr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customStyle="1" w:styleId="SubttuloCar">
    <w:name w:val="Subtítulo Car"/>
    <w:aliases w:val="Unidad Formativa Car"/>
    <w:basedOn w:val="Fuentedeprrafopredeter"/>
    <w:link w:val="Subttulo"/>
    <w:uiPriority w:val="11"/>
    <w:rsid w:val="00341265"/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styleId="nfasissutil">
    <w:name w:val="Subtle Emphasis"/>
    <w:aliases w:val="Nombre Apartado"/>
    <w:uiPriority w:val="19"/>
    <w:qFormat/>
    <w:rsid w:val="00341265"/>
  </w:style>
  <w:style w:type="character" w:styleId="nfasis">
    <w:name w:val="Emphasis"/>
    <w:aliases w:val="MP"/>
    <w:uiPriority w:val="20"/>
    <w:qFormat/>
    <w:rsid w:val="00DB777B"/>
    <w:rPr>
      <w:rFonts w:ascii="Calibri" w:eastAsia="Verdana" w:hAnsi="Calibri" w:cs="Calibri"/>
      <w:color w:val="FFFFFF" w:themeColor="background1"/>
      <w:kern w:val="24"/>
      <w:sz w:val="44"/>
      <w:szCs w:val="44"/>
    </w:rPr>
  </w:style>
  <w:style w:type="character" w:customStyle="1" w:styleId="Ttulo2Car">
    <w:name w:val="Título 2 Car"/>
    <w:basedOn w:val="Fuentedeprrafopredeter"/>
    <w:link w:val="Ttulo2"/>
    <w:uiPriority w:val="9"/>
    <w:rsid w:val="00690239"/>
    <w:rPr>
      <w:rFonts w:eastAsiaTheme="majorEastAsia" w:cstheme="minorHAnsi"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D2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769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Vieta">
    <w:name w:val="Viñeta"/>
    <w:basedOn w:val="Prrafodelista"/>
    <w:link w:val="VietaCar"/>
    <w:qFormat/>
    <w:rsid w:val="00073631"/>
    <w:pPr>
      <w:numPr>
        <w:numId w:val="7"/>
      </w:numPr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073631"/>
    <w:rPr>
      <w:color w:val="3B3838" w:themeColor="background2" w:themeShade="40"/>
    </w:rPr>
  </w:style>
  <w:style w:type="character" w:customStyle="1" w:styleId="VietaCar">
    <w:name w:val="Viñeta Car"/>
    <w:basedOn w:val="PrrafodelistaCar"/>
    <w:link w:val="Vieta"/>
    <w:rsid w:val="00073631"/>
    <w:rPr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esor\Desktop\Modelo%20Actividad%20Decroly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97D91FB7E81F40956AA9A6E3912FBD" ma:contentTypeVersion="14" ma:contentTypeDescription="Crear nuevo documento." ma:contentTypeScope="" ma:versionID="6479b25a2a62af99e5fd04e7e596b509">
  <xsd:schema xmlns:xsd="http://www.w3.org/2001/XMLSchema" xmlns:xs="http://www.w3.org/2001/XMLSchema" xmlns:p="http://schemas.microsoft.com/office/2006/metadata/properties" xmlns:ns2="19a84395-7d79-4037-8f64-410e145f9cb9" xmlns:ns3="c240c057-f393-42be-9a79-d86c312335fe" targetNamespace="http://schemas.microsoft.com/office/2006/metadata/properties" ma:root="true" ma:fieldsID="0cfe43e656262905fac9fc116f2b6f9a" ns2:_="" ns3:_="">
    <xsd:import namespace="19a84395-7d79-4037-8f64-410e145f9cb9"/>
    <xsd:import namespace="c240c057-f393-42be-9a79-d86c3123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84395-7d79-4037-8f64-410e145f9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0c057-f393-42be-9a79-d86c31233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578e813-3585-474e-a839-ac3f2277e7c7}" ma:internalName="TaxCatchAll" ma:showField="CatchAllData" ma:web="c240c057-f393-42be-9a79-d86c3123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40c057-f393-42be-9a79-d86c312335fe" xsi:nil="true"/>
    <lcf76f155ced4ddcb4097134ff3c332f xmlns="19a84395-7d79-4037-8f64-410e145f9c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329127-9DFF-475E-B8FC-CD8D6133C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FE6495-2609-4D0A-A6B5-F63BE4FF4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84395-7d79-4037-8f64-410e145f9cb9"/>
    <ds:schemaRef ds:uri="c240c057-f393-42be-9a79-d86c3123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0B7557-CE4F-4BB3-BE09-F15F6CB205A4}">
  <ds:schemaRefs>
    <ds:schemaRef ds:uri="http://purl.org/dc/terms/"/>
    <ds:schemaRef ds:uri="19a84395-7d79-4037-8f64-410e145f9cb9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c240c057-f393-42be-9a79-d86c312335fe"/>
    <ds:schemaRef ds:uri="http://www.w3.org/XML/1998/namespace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Modelo Actividad Decroly 2023</Template>
  <TotalTime>120</TotalTime>
  <Pages>3</Pages>
  <Words>601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Judith Velez Diaz</cp:lastModifiedBy>
  <cp:revision>41</cp:revision>
  <cp:lastPrinted>2025-09-19T18:42:00Z</cp:lastPrinted>
  <dcterms:created xsi:type="dcterms:W3CDTF">2024-01-14T09:53:00Z</dcterms:created>
  <dcterms:modified xsi:type="dcterms:W3CDTF">2025-09-19T18:44:00Z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0x0101006A97D91FB7E81F40956AA9A6E3912FBD</vt:lpwstr>
  </property>
  <property fmtid="{D5CDD505-2E9C-101B-9397-08002B2CF9AE}" pid="3" name="MediaServiceImageTags">
    <vt:lpwstr/>
  </property>
</Properties>
</file>